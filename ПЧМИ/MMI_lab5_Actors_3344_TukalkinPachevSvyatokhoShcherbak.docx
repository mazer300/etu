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BB1" w:rsidRPr="00262235" w:rsidRDefault="005E2589" w:rsidP="00AA7135">
      <w:pPr>
        <w:pStyle w:val="a4"/>
        <w:jc w:val="right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  <w:lang w:val="ru-RU"/>
        </w:rPr>
        <w:t>Сайт для решения задач на программирование</w:t>
      </w:r>
    </w:p>
    <w:p w:rsidR="00E13BB1" w:rsidRPr="00262235" w:rsidRDefault="00166909">
      <w:pPr>
        <w:pStyle w:val="a4"/>
        <w:jc w:val="right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  <w:lang w:val="ru-RU"/>
        </w:rPr>
        <w:t>Действующие лица</w:t>
      </w:r>
      <w:r w:rsidR="00A407B6" w:rsidRPr="00262235">
        <w:rPr>
          <w:rFonts w:ascii="Times New Roman" w:hAnsi="Times New Roman"/>
        </w:rPr>
        <w:fldChar w:fldCharType="begin"/>
      </w:r>
      <w:r w:rsidR="00A407B6" w:rsidRPr="00262235">
        <w:rPr>
          <w:rFonts w:ascii="Times New Roman" w:hAnsi="Times New Roman"/>
          <w:lang w:val="ru-RU"/>
        </w:rPr>
        <w:instrText xml:space="preserve"> </w:instrText>
      </w:r>
      <w:r w:rsidR="00A407B6" w:rsidRPr="00262235">
        <w:rPr>
          <w:rFonts w:ascii="Times New Roman" w:hAnsi="Times New Roman"/>
        </w:rPr>
        <w:instrText>TITLE</w:instrText>
      </w:r>
      <w:r w:rsidR="00A407B6" w:rsidRPr="00262235">
        <w:rPr>
          <w:rFonts w:ascii="Times New Roman" w:hAnsi="Times New Roman"/>
          <w:lang w:val="ru-RU"/>
        </w:rPr>
        <w:instrText xml:space="preserve">  \* </w:instrText>
      </w:r>
      <w:r w:rsidR="00A407B6" w:rsidRPr="00262235">
        <w:rPr>
          <w:rFonts w:ascii="Times New Roman" w:hAnsi="Times New Roman"/>
        </w:rPr>
        <w:instrText>MERGEFORMAT</w:instrText>
      </w:r>
      <w:r w:rsidR="00A407B6" w:rsidRPr="00262235">
        <w:rPr>
          <w:rFonts w:ascii="Times New Roman" w:hAnsi="Times New Roman"/>
          <w:lang w:val="ru-RU"/>
        </w:rPr>
        <w:instrText xml:space="preserve"> </w:instrText>
      </w:r>
      <w:r w:rsidR="00A407B6" w:rsidRPr="00262235">
        <w:rPr>
          <w:rFonts w:ascii="Times New Roman" w:hAnsi="Times New Roman"/>
        </w:rPr>
        <w:fldChar w:fldCharType="end"/>
      </w:r>
    </w:p>
    <w:p w:rsidR="00E13BB1" w:rsidRPr="00262235" w:rsidRDefault="00E13BB1">
      <w:pPr>
        <w:pStyle w:val="a4"/>
        <w:jc w:val="right"/>
        <w:rPr>
          <w:rFonts w:ascii="Times New Roman" w:hAnsi="Times New Roman"/>
          <w:lang w:val="ru-RU"/>
        </w:rPr>
      </w:pPr>
    </w:p>
    <w:p w:rsidR="00E13BB1" w:rsidRPr="00262235" w:rsidRDefault="00AA7135">
      <w:pPr>
        <w:pStyle w:val="a4"/>
        <w:jc w:val="right"/>
        <w:rPr>
          <w:rFonts w:ascii="Times New Roman" w:hAnsi="Times New Roman"/>
          <w:sz w:val="28"/>
          <w:lang w:val="ru-RU"/>
        </w:rPr>
      </w:pPr>
      <w:r w:rsidRPr="00262235">
        <w:rPr>
          <w:rFonts w:ascii="Times New Roman" w:hAnsi="Times New Roman"/>
          <w:sz w:val="28"/>
          <w:lang w:val="ru-RU"/>
        </w:rPr>
        <w:t>Версия &lt;1</w:t>
      </w:r>
      <w:r w:rsidR="00E13BB1" w:rsidRPr="00262235">
        <w:rPr>
          <w:rFonts w:ascii="Times New Roman" w:hAnsi="Times New Roman"/>
          <w:sz w:val="28"/>
          <w:lang w:val="ru-RU"/>
        </w:rPr>
        <w:t>.</w:t>
      </w:r>
      <w:r w:rsidR="00924131" w:rsidRPr="00262235">
        <w:rPr>
          <w:rFonts w:ascii="Times New Roman" w:hAnsi="Times New Roman"/>
          <w:sz w:val="28"/>
          <w:lang w:val="ru-RU"/>
        </w:rPr>
        <w:t>2</w:t>
      </w:r>
      <w:r w:rsidR="00E13BB1" w:rsidRPr="00262235">
        <w:rPr>
          <w:rFonts w:ascii="Times New Roman" w:hAnsi="Times New Roman"/>
          <w:sz w:val="28"/>
          <w:lang w:val="ru-RU"/>
        </w:rPr>
        <w:t>&gt;</w:t>
      </w:r>
    </w:p>
    <w:p w:rsidR="00E13BB1" w:rsidRPr="00262235" w:rsidRDefault="00E13BB1">
      <w:pPr>
        <w:pStyle w:val="a4"/>
        <w:rPr>
          <w:rFonts w:ascii="Times New Roman" w:hAnsi="Times New Roman"/>
          <w:sz w:val="28"/>
          <w:lang w:val="ru-RU"/>
        </w:rPr>
      </w:pPr>
    </w:p>
    <w:p w:rsidR="00E13BB1" w:rsidRPr="00262235" w:rsidRDefault="00E13BB1">
      <w:pPr>
        <w:rPr>
          <w:lang w:val="ru-RU"/>
        </w:rPr>
      </w:pPr>
    </w:p>
    <w:p w:rsidR="00E13BB1" w:rsidRPr="00262235" w:rsidRDefault="00E13BB1">
      <w:pPr>
        <w:pStyle w:val="InfoBlue"/>
        <w:rPr>
          <w:snapToGrid w:val="0"/>
          <w:lang w:val="ru-RU"/>
        </w:rPr>
      </w:pPr>
      <w:r w:rsidRPr="00262235">
        <w:rPr>
          <w:snapToGrid w:val="0"/>
          <w:sz w:val="24"/>
          <w:lang w:val="ru-RU"/>
        </w:rPr>
        <w:t xml:space="preserve"> </w:t>
      </w:r>
    </w:p>
    <w:p w:rsidR="00E13BB1" w:rsidRPr="00262235" w:rsidRDefault="00E13BB1">
      <w:pPr>
        <w:rPr>
          <w:lang w:val="ru-RU"/>
        </w:rPr>
        <w:sectPr w:rsidR="00E13BB1" w:rsidRPr="00262235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E13BB1" w:rsidRPr="00262235" w:rsidRDefault="00E13BB1">
      <w:pPr>
        <w:pStyle w:val="a4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  <w:lang w:val="ru-RU"/>
        </w:rPr>
        <w:lastRenderedPageBreak/>
        <w:t>Лист изменений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13BB1" w:rsidRPr="00262235" w:rsidTr="00DD7280">
        <w:tc>
          <w:tcPr>
            <w:tcW w:w="2304" w:type="dxa"/>
          </w:tcPr>
          <w:p w:rsidR="00E13BB1" w:rsidRPr="00262235" w:rsidRDefault="00E13BB1">
            <w:pPr>
              <w:pStyle w:val="Tabletext"/>
              <w:jc w:val="center"/>
              <w:rPr>
                <w:b/>
                <w:lang w:val="ru-RU"/>
              </w:rPr>
            </w:pPr>
            <w:r w:rsidRPr="00262235">
              <w:rPr>
                <w:b/>
                <w:lang w:val="ru-RU"/>
              </w:rPr>
              <w:t>Дата</w:t>
            </w:r>
          </w:p>
        </w:tc>
        <w:tc>
          <w:tcPr>
            <w:tcW w:w="1152" w:type="dxa"/>
          </w:tcPr>
          <w:p w:rsidR="00E13BB1" w:rsidRPr="00262235" w:rsidRDefault="00E13BB1">
            <w:pPr>
              <w:pStyle w:val="Tabletext"/>
              <w:jc w:val="center"/>
              <w:rPr>
                <w:b/>
                <w:lang w:val="ru-RU"/>
              </w:rPr>
            </w:pPr>
            <w:r w:rsidRPr="00262235">
              <w:rPr>
                <w:b/>
                <w:lang w:val="ru-RU"/>
              </w:rPr>
              <w:t>Версия</w:t>
            </w:r>
          </w:p>
        </w:tc>
        <w:tc>
          <w:tcPr>
            <w:tcW w:w="3744" w:type="dxa"/>
          </w:tcPr>
          <w:p w:rsidR="00E13BB1" w:rsidRPr="00262235" w:rsidRDefault="00E13BB1">
            <w:pPr>
              <w:pStyle w:val="Tabletext"/>
              <w:jc w:val="center"/>
              <w:rPr>
                <w:b/>
                <w:lang w:val="ru-RU"/>
              </w:rPr>
            </w:pPr>
            <w:r w:rsidRPr="00262235">
              <w:rPr>
                <w:b/>
                <w:lang w:val="ru-RU"/>
              </w:rPr>
              <w:t>Описание</w:t>
            </w:r>
          </w:p>
        </w:tc>
        <w:tc>
          <w:tcPr>
            <w:tcW w:w="2304" w:type="dxa"/>
          </w:tcPr>
          <w:p w:rsidR="00E13BB1" w:rsidRPr="00262235" w:rsidRDefault="00E13BB1">
            <w:pPr>
              <w:pStyle w:val="Tabletext"/>
              <w:jc w:val="center"/>
              <w:rPr>
                <w:b/>
                <w:lang w:val="ru-RU"/>
              </w:rPr>
            </w:pPr>
            <w:r w:rsidRPr="00262235">
              <w:rPr>
                <w:b/>
                <w:lang w:val="ru-RU"/>
              </w:rPr>
              <w:t>Автор</w:t>
            </w:r>
            <w:r w:rsidR="005E2589" w:rsidRPr="00262235">
              <w:rPr>
                <w:b/>
                <w:lang w:val="ru-RU"/>
              </w:rPr>
              <w:t>ы</w:t>
            </w:r>
          </w:p>
        </w:tc>
      </w:tr>
      <w:tr w:rsidR="00E13BB1" w:rsidRPr="0008067A" w:rsidTr="00DD7280">
        <w:tc>
          <w:tcPr>
            <w:tcW w:w="2304" w:type="dxa"/>
          </w:tcPr>
          <w:p w:rsidR="00E13BB1" w:rsidRPr="00262235" w:rsidRDefault="00E13BB1" w:rsidP="00D86E28">
            <w:pPr>
              <w:pStyle w:val="Tabletext"/>
            </w:pPr>
            <w:r w:rsidRPr="00262235">
              <w:t>&lt;</w:t>
            </w:r>
            <w:r w:rsidR="00DD7280" w:rsidRPr="00262235">
              <w:rPr>
                <w:lang w:val="ru-RU"/>
              </w:rPr>
              <w:t>07</w:t>
            </w:r>
            <w:r w:rsidRPr="00262235">
              <w:t>/</w:t>
            </w:r>
            <w:proofErr w:type="spellStart"/>
            <w:r w:rsidR="00166909" w:rsidRPr="00262235">
              <w:rPr>
                <w:lang w:val="ru-RU"/>
              </w:rPr>
              <w:t>окт</w:t>
            </w:r>
            <w:proofErr w:type="spellEnd"/>
            <w:r w:rsidRPr="00262235">
              <w:t>/</w:t>
            </w:r>
            <w:r w:rsidR="005E2589" w:rsidRPr="00262235">
              <w:rPr>
                <w:lang w:val="ru-RU"/>
              </w:rPr>
              <w:t>2026</w:t>
            </w:r>
            <w:r w:rsidRPr="00262235">
              <w:t>&gt;</w:t>
            </w:r>
          </w:p>
        </w:tc>
        <w:tc>
          <w:tcPr>
            <w:tcW w:w="1152" w:type="dxa"/>
          </w:tcPr>
          <w:p w:rsidR="00E13BB1" w:rsidRPr="00262235" w:rsidRDefault="00E13BB1">
            <w:pPr>
              <w:pStyle w:val="Tabletext"/>
            </w:pPr>
            <w:proofErr w:type="gramStart"/>
            <w:r w:rsidRPr="00262235">
              <w:rPr>
                <w:lang w:val="ru-RU"/>
              </w:rPr>
              <w:t xml:space="preserve">Рабочая, </w:t>
            </w:r>
            <w:r w:rsidRPr="00262235">
              <w:t xml:space="preserve">  </w:t>
            </w:r>
            <w:proofErr w:type="gramEnd"/>
            <w:r w:rsidRPr="00262235">
              <w:t xml:space="preserve">v </w:t>
            </w:r>
            <w:r w:rsidRPr="00262235">
              <w:rPr>
                <w:lang w:val="ru-RU"/>
              </w:rPr>
              <w:t>1.0</w:t>
            </w:r>
          </w:p>
        </w:tc>
        <w:tc>
          <w:tcPr>
            <w:tcW w:w="3744" w:type="dxa"/>
          </w:tcPr>
          <w:p w:rsidR="00E13BB1" w:rsidRPr="00262235" w:rsidRDefault="00E13BB1">
            <w:pPr>
              <w:pStyle w:val="Tabletext"/>
              <w:rPr>
                <w:lang w:val="ru-RU"/>
              </w:rPr>
            </w:pPr>
            <w:r w:rsidRPr="00262235">
              <w:rPr>
                <w:lang w:val="ru-RU"/>
              </w:rPr>
              <w:t>Отчёт о вы</w:t>
            </w:r>
            <w:r w:rsidR="00166909" w:rsidRPr="00262235">
              <w:rPr>
                <w:lang w:val="ru-RU"/>
              </w:rPr>
              <w:t>полнении лабораторной работы №3</w:t>
            </w:r>
          </w:p>
        </w:tc>
        <w:tc>
          <w:tcPr>
            <w:tcW w:w="2304" w:type="dxa"/>
          </w:tcPr>
          <w:p w:rsidR="005E2589" w:rsidRPr="00262235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Пачев</w:t>
            </w:r>
            <w:proofErr w:type="spellEnd"/>
            <w:r w:rsidRPr="00262235">
              <w:rPr>
                <w:lang w:val="ru-RU"/>
              </w:rPr>
              <w:t xml:space="preserve"> Д.К.</w:t>
            </w:r>
          </w:p>
          <w:p w:rsidR="00E13BB1" w:rsidRPr="00262235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Святохо</w:t>
            </w:r>
            <w:proofErr w:type="spellEnd"/>
            <w:r w:rsidRPr="00262235">
              <w:rPr>
                <w:lang w:val="ru-RU"/>
              </w:rPr>
              <w:t xml:space="preserve"> В.В.</w:t>
            </w:r>
          </w:p>
          <w:p w:rsidR="005E2589" w:rsidRPr="00262235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Тукалкин</w:t>
            </w:r>
            <w:proofErr w:type="spellEnd"/>
            <w:r w:rsidRPr="00262235">
              <w:rPr>
                <w:lang w:val="ru-RU"/>
              </w:rPr>
              <w:t xml:space="preserve"> В.А.</w:t>
            </w:r>
          </w:p>
          <w:p w:rsidR="005E2589" w:rsidRPr="00262235" w:rsidRDefault="005E2589" w:rsidP="00603846">
            <w:pPr>
              <w:pStyle w:val="Tabletext"/>
              <w:rPr>
                <w:lang w:val="ru-RU"/>
              </w:rPr>
            </w:pPr>
            <w:r w:rsidRPr="00262235">
              <w:rPr>
                <w:lang w:val="ru-RU"/>
              </w:rPr>
              <w:t>Щербак М.С.</w:t>
            </w:r>
          </w:p>
        </w:tc>
      </w:tr>
      <w:tr w:rsidR="00DD7280" w:rsidRPr="0008067A" w:rsidTr="00DD7280">
        <w:tc>
          <w:tcPr>
            <w:tcW w:w="2304" w:type="dxa"/>
          </w:tcPr>
          <w:p w:rsidR="00DD7280" w:rsidRPr="00262235" w:rsidRDefault="00DD7280" w:rsidP="00DD7280">
            <w:pPr>
              <w:pStyle w:val="Tabletext"/>
            </w:pPr>
            <w:r w:rsidRPr="00262235">
              <w:t>&lt;</w:t>
            </w:r>
            <w:r w:rsidRPr="00262235">
              <w:rPr>
                <w:lang w:val="ru-RU"/>
              </w:rPr>
              <w:t>14</w:t>
            </w:r>
            <w:r w:rsidRPr="00262235">
              <w:t>/</w:t>
            </w:r>
            <w:proofErr w:type="spellStart"/>
            <w:r w:rsidRPr="00262235">
              <w:rPr>
                <w:lang w:val="ru-RU"/>
              </w:rPr>
              <w:t>окт</w:t>
            </w:r>
            <w:proofErr w:type="spellEnd"/>
            <w:r w:rsidRPr="00262235">
              <w:t>/</w:t>
            </w:r>
            <w:r w:rsidRPr="00262235">
              <w:rPr>
                <w:lang w:val="ru-RU"/>
              </w:rPr>
              <w:t>2026</w:t>
            </w:r>
            <w:r w:rsidRPr="00262235">
              <w:t>&gt;</w:t>
            </w:r>
          </w:p>
        </w:tc>
        <w:tc>
          <w:tcPr>
            <w:tcW w:w="1152" w:type="dxa"/>
          </w:tcPr>
          <w:p w:rsidR="00DD7280" w:rsidRPr="00262235" w:rsidRDefault="00DD7280" w:rsidP="00DD7280">
            <w:pPr>
              <w:pStyle w:val="Tabletext"/>
            </w:pPr>
            <w:proofErr w:type="gramStart"/>
            <w:r w:rsidRPr="00262235">
              <w:rPr>
                <w:lang w:val="ru-RU"/>
              </w:rPr>
              <w:t xml:space="preserve">Рабочая, </w:t>
            </w:r>
            <w:r w:rsidRPr="00262235">
              <w:t xml:space="preserve">  </w:t>
            </w:r>
            <w:proofErr w:type="gramEnd"/>
            <w:r w:rsidRPr="00262235">
              <w:t xml:space="preserve">v </w:t>
            </w:r>
            <w:r w:rsidR="00266103" w:rsidRPr="00262235">
              <w:rPr>
                <w:lang w:val="ru-RU"/>
              </w:rPr>
              <w:t>1.1</w:t>
            </w:r>
          </w:p>
        </w:tc>
        <w:tc>
          <w:tcPr>
            <w:tcW w:w="3744" w:type="dxa"/>
          </w:tcPr>
          <w:p w:rsidR="00DD7280" w:rsidRPr="00262235" w:rsidRDefault="00DD7280" w:rsidP="00DD7280">
            <w:pPr>
              <w:pStyle w:val="Tabletext"/>
              <w:rPr>
                <w:lang w:val="ru-RU"/>
              </w:rPr>
            </w:pPr>
            <w:r w:rsidRPr="00262235">
              <w:rPr>
                <w:lang w:val="ru-RU"/>
              </w:rPr>
              <w:t>Отчёт о выполнении лабораторной работы №4</w:t>
            </w:r>
          </w:p>
        </w:tc>
        <w:tc>
          <w:tcPr>
            <w:tcW w:w="2304" w:type="dxa"/>
          </w:tcPr>
          <w:p w:rsidR="00DD7280" w:rsidRPr="00262235" w:rsidRDefault="00DD7280" w:rsidP="00DD7280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Пачев</w:t>
            </w:r>
            <w:proofErr w:type="spellEnd"/>
            <w:r w:rsidRPr="00262235">
              <w:rPr>
                <w:lang w:val="ru-RU"/>
              </w:rPr>
              <w:t xml:space="preserve"> Д.К.</w:t>
            </w:r>
          </w:p>
          <w:p w:rsidR="00DD7280" w:rsidRPr="00262235" w:rsidRDefault="00DD7280" w:rsidP="00DD7280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Святохо</w:t>
            </w:r>
            <w:proofErr w:type="spellEnd"/>
            <w:r w:rsidRPr="00262235">
              <w:rPr>
                <w:lang w:val="ru-RU"/>
              </w:rPr>
              <w:t xml:space="preserve"> В.В.</w:t>
            </w:r>
          </w:p>
          <w:p w:rsidR="00DD7280" w:rsidRPr="00262235" w:rsidRDefault="00DD7280" w:rsidP="00DD7280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Тукалкин</w:t>
            </w:r>
            <w:proofErr w:type="spellEnd"/>
            <w:r w:rsidRPr="00262235">
              <w:rPr>
                <w:lang w:val="ru-RU"/>
              </w:rPr>
              <w:t xml:space="preserve"> В.А.</w:t>
            </w:r>
          </w:p>
          <w:p w:rsidR="00DD7280" w:rsidRPr="00262235" w:rsidRDefault="00DD7280" w:rsidP="00DD7280">
            <w:pPr>
              <w:pStyle w:val="Tabletext"/>
              <w:rPr>
                <w:lang w:val="ru-RU"/>
              </w:rPr>
            </w:pPr>
            <w:r w:rsidRPr="00262235">
              <w:rPr>
                <w:lang w:val="ru-RU"/>
              </w:rPr>
              <w:t>Щербак М.С.</w:t>
            </w:r>
          </w:p>
        </w:tc>
      </w:tr>
      <w:tr w:rsidR="00330220" w:rsidRPr="0008067A" w:rsidTr="00DD7280">
        <w:tc>
          <w:tcPr>
            <w:tcW w:w="2304" w:type="dxa"/>
          </w:tcPr>
          <w:p w:rsidR="00330220" w:rsidRPr="00262235" w:rsidRDefault="00330220" w:rsidP="00330220">
            <w:pPr>
              <w:pStyle w:val="Tabletext"/>
            </w:pPr>
            <w:r w:rsidRPr="00262235">
              <w:t>&lt;</w:t>
            </w:r>
            <w:r w:rsidRPr="00262235">
              <w:rPr>
                <w:lang w:val="ru-RU"/>
              </w:rPr>
              <w:t>22</w:t>
            </w:r>
            <w:r w:rsidRPr="00262235">
              <w:t>/</w:t>
            </w:r>
            <w:proofErr w:type="spellStart"/>
            <w:r w:rsidRPr="00262235">
              <w:rPr>
                <w:lang w:val="ru-RU"/>
              </w:rPr>
              <w:t>окт</w:t>
            </w:r>
            <w:proofErr w:type="spellEnd"/>
            <w:r w:rsidRPr="00262235">
              <w:t>/</w:t>
            </w:r>
            <w:r w:rsidRPr="00262235">
              <w:rPr>
                <w:lang w:val="ru-RU"/>
              </w:rPr>
              <w:t>2026</w:t>
            </w:r>
            <w:r w:rsidRPr="00262235">
              <w:t>&gt;</w:t>
            </w:r>
          </w:p>
        </w:tc>
        <w:tc>
          <w:tcPr>
            <w:tcW w:w="1152" w:type="dxa"/>
          </w:tcPr>
          <w:p w:rsidR="00330220" w:rsidRPr="00262235" w:rsidRDefault="00330220" w:rsidP="00330220">
            <w:pPr>
              <w:pStyle w:val="Tabletext"/>
            </w:pPr>
            <w:proofErr w:type="gramStart"/>
            <w:r w:rsidRPr="00262235">
              <w:rPr>
                <w:lang w:val="ru-RU"/>
              </w:rPr>
              <w:t xml:space="preserve">Рабочая, </w:t>
            </w:r>
            <w:r w:rsidRPr="00262235">
              <w:t xml:space="preserve">  </w:t>
            </w:r>
            <w:proofErr w:type="gramEnd"/>
            <w:r w:rsidRPr="00262235">
              <w:t xml:space="preserve">v </w:t>
            </w:r>
            <w:r w:rsidRPr="00262235">
              <w:rPr>
                <w:lang w:val="ru-RU"/>
              </w:rPr>
              <w:t>1.2</w:t>
            </w:r>
          </w:p>
        </w:tc>
        <w:tc>
          <w:tcPr>
            <w:tcW w:w="3744" w:type="dxa"/>
          </w:tcPr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  <w:r w:rsidRPr="00262235">
              <w:rPr>
                <w:lang w:val="ru-RU"/>
              </w:rPr>
              <w:t>Отчёт о выполнении лабораторной работы №5</w:t>
            </w:r>
          </w:p>
        </w:tc>
        <w:tc>
          <w:tcPr>
            <w:tcW w:w="2304" w:type="dxa"/>
          </w:tcPr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Пачев</w:t>
            </w:r>
            <w:proofErr w:type="spellEnd"/>
            <w:r w:rsidRPr="00262235">
              <w:rPr>
                <w:lang w:val="ru-RU"/>
              </w:rPr>
              <w:t xml:space="preserve"> Д.К.</w:t>
            </w:r>
          </w:p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Святохо</w:t>
            </w:r>
            <w:proofErr w:type="spellEnd"/>
            <w:r w:rsidRPr="00262235">
              <w:rPr>
                <w:lang w:val="ru-RU"/>
              </w:rPr>
              <w:t xml:space="preserve"> В.В.</w:t>
            </w:r>
          </w:p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Тукалкин</w:t>
            </w:r>
            <w:proofErr w:type="spellEnd"/>
            <w:r w:rsidRPr="00262235">
              <w:rPr>
                <w:lang w:val="ru-RU"/>
              </w:rPr>
              <w:t xml:space="preserve"> В.А.</w:t>
            </w:r>
          </w:p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  <w:r w:rsidRPr="00262235">
              <w:rPr>
                <w:lang w:val="ru-RU"/>
              </w:rPr>
              <w:t>Щербак М.С.</w:t>
            </w:r>
          </w:p>
        </w:tc>
      </w:tr>
      <w:tr w:rsidR="00330220" w:rsidRPr="0008067A" w:rsidTr="00DD7280">
        <w:tc>
          <w:tcPr>
            <w:tcW w:w="2304" w:type="dxa"/>
          </w:tcPr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330220" w:rsidRPr="00262235" w:rsidRDefault="00330220" w:rsidP="00330220">
            <w:pPr>
              <w:pStyle w:val="Tabletext"/>
              <w:rPr>
                <w:lang w:val="ru-RU"/>
              </w:rPr>
            </w:pPr>
          </w:p>
        </w:tc>
      </w:tr>
    </w:tbl>
    <w:p w:rsidR="00E13BB1" w:rsidRPr="00262235" w:rsidRDefault="00E13BB1">
      <w:pPr>
        <w:rPr>
          <w:lang w:val="ru-RU"/>
        </w:rPr>
      </w:pPr>
    </w:p>
    <w:p w:rsidR="00E13BB1" w:rsidRPr="00262235" w:rsidRDefault="00E13BB1">
      <w:pPr>
        <w:pStyle w:val="a4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  <w:lang w:val="ru-RU"/>
        </w:rPr>
        <w:br w:type="page"/>
      </w:r>
      <w:r w:rsidRPr="00262235">
        <w:rPr>
          <w:rFonts w:ascii="Times New Roman" w:hAnsi="Times New Roman"/>
          <w:lang w:val="ru-RU"/>
        </w:rPr>
        <w:lastRenderedPageBreak/>
        <w:t>Содержание</w:t>
      </w:r>
    </w:p>
    <w:p w:rsidR="00603846" w:rsidRPr="00262235" w:rsidRDefault="00E13BB1" w:rsidP="0043365A">
      <w:pPr>
        <w:pStyle w:val="10"/>
        <w:tabs>
          <w:tab w:val="left" w:pos="432"/>
        </w:tabs>
        <w:spacing w:line="240" w:lineRule="auto"/>
        <w:rPr>
          <w:noProof/>
          <w:sz w:val="22"/>
          <w:szCs w:val="22"/>
          <w:lang w:val="ru-RU"/>
        </w:rPr>
      </w:pPr>
      <w:r w:rsidRPr="00262235">
        <w:fldChar w:fldCharType="begin"/>
      </w:r>
      <w:r w:rsidRPr="00262235">
        <w:rPr>
          <w:lang w:val="ru-RU"/>
        </w:rPr>
        <w:instrText xml:space="preserve"> </w:instrText>
      </w:r>
      <w:r w:rsidRPr="00262235">
        <w:instrText>TOC</w:instrText>
      </w:r>
      <w:r w:rsidRPr="00262235">
        <w:rPr>
          <w:lang w:val="ru-RU"/>
        </w:rPr>
        <w:instrText xml:space="preserve"> \</w:instrText>
      </w:r>
      <w:r w:rsidRPr="00262235">
        <w:instrText>o</w:instrText>
      </w:r>
      <w:r w:rsidRPr="00262235">
        <w:rPr>
          <w:lang w:val="ru-RU"/>
        </w:rPr>
        <w:instrText xml:space="preserve"> "1-3" </w:instrText>
      </w:r>
      <w:r w:rsidRPr="00262235">
        <w:fldChar w:fldCharType="separate"/>
      </w:r>
      <w:r w:rsidR="00603846" w:rsidRPr="00262235">
        <w:rPr>
          <w:noProof/>
          <w:lang w:val="ru-RU"/>
        </w:rPr>
        <w:t>1.</w:t>
      </w:r>
      <w:r w:rsidR="00603846" w:rsidRPr="00262235">
        <w:rPr>
          <w:noProof/>
          <w:sz w:val="22"/>
          <w:szCs w:val="22"/>
          <w:lang w:val="ru-RU"/>
        </w:rPr>
        <w:tab/>
      </w:r>
      <w:r w:rsidR="00AD1C64" w:rsidRPr="00262235">
        <w:rPr>
          <w:noProof/>
          <w:lang w:val="ru-RU"/>
        </w:rPr>
        <w:t>Введение</w:t>
      </w:r>
      <w:r w:rsidR="00603846" w:rsidRPr="00262235">
        <w:rPr>
          <w:noProof/>
          <w:lang w:val="ru-RU"/>
        </w:rPr>
        <w:tab/>
      </w:r>
      <w:r w:rsidR="003248BC" w:rsidRPr="00262235">
        <w:rPr>
          <w:noProof/>
          <w:lang w:val="ru-RU"/>
        </w:rPr>
        <w:t>4</w:t>
      </w:r>
    </w:p>
    <w:p w:rsidR="00603846" w:rsidRPr="00262235" w:rsidRDefault="00603846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 w:rsidRPr="00262235">
        <w:rPr>
          <w:noProof/>
          <w:lang w:val="ru-RU"/>
        </w:rPr>
        <w:t>1.1</w:t>
      </w:r>
      <w:r w:rsidRPr="00262235">
        <w:rPr>
          <w:noProof/>
          <w:sz w:val="22"/>
          <w:szCs w:val="22"/>
          <w:lang w:val="ru-RU"/>
        </w:rPr>
        <w:tab/>
      </w:r>
      <w:r w:rsidR="00AD1C64" w:rsidRPr="00262235">
        <w:rPr>
          <w:noProof/>
          <w:lang w:val="ru-RU"/>
        </w:rPr>
        <w:t>Назначение</w:t>
      </w:r>
      <w:r w:rsidRPr="00262235">
        <w:rPr>
          <w:noProof/>
          <w:lang w:val="ru-RU"/>
        </w:rPr>
        <w:tab/>
      </w:r>
      <w:r w:rsidR="003248BC" w:rsidRPr="00262235">
        <w:rPr>
          <w:noProof/>
          <w:lang w:val="ru-RU"/>
        </w:rPr>
        <w:t>4</w:t>
      </w:r>
    </w:p>
    <w:p w:rsidR="00603846" w:rsidRPr="00262235" w:rsidRDefault="00603846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 w:rsidRPr="00262235">
        <w:rPr>
          <w:noProof/>
          <w:lang w:val="ru-RU"/>
        </w:rPr>
        <w:t>1.2</w:t>
      </w:r>
      <w:r w:rsidRPr="00262235">
        <w:rPr>
          <w:noProof/>
          <w:sz w:val="22"/>
          <w:szCs w:val="22"/>
          <w:lang w:val="ru-RU"/>
        </w:rPr>
        <w:tab/>
      </w:r>
      <w:r w:rsidR="00AD1C64" w:rsidRPr="00262235">
        <w:rPr>
          <w:noProof/>
          <w:lang w:val="ru-RU"/>
        </w:rPr>
        <w:t>Способы классификации</w:t>
      </w:r>
      <w:r w:rsidRPr="00262235">
        <w:rPr>
          <w:noProof/>
          <w:lang w:val="ru-RU"/>
        </w:rPr>
        <w:tab/>
      </w:r>
      <w:r w:rsidR="003248BC" w:rsidRPr="00262235">
        <w:rPr>
          <w:noProof/>
          <w:lang w:val="ru-RU"/>
        </w:rPr>
        <w:t>4</w:t>
      </w:r>
    </w:p>
    <w:p w:rsidR="00603846" w:rsidRPr="00262235" w:rsidRDefault="00603846" w:rsidP="0043365A">
      <w:pPr>
        <w:pStyle w:val="10"/>
        <w:tabs>
          <w:tab w:val="left" w:pos="432"/>
        </w:tabs>
        <w:spacing w:line="240" w:lineRule="auto"/>
        <w:rPr>
          <w:noProof/>
          <w:sz w:val="22"/>
          <w:szCs w:val="22"/>
          <w:lang w:val="ru-RU"/>
        </w:rPr>
      </w:pPr>
      <w:r w:rsidRPr="00262235">
        <w:rPr>
          <w:noProof/>
          <w:lang w:val="ru-RU"/>
        </w:rPr>
        <w:t>2.</w:t>
      </w:r>
      <w:r w:rsidRPr="00262235">
        <w:rPr>
          <w:noProof/>
          <w:sz w:val="22"/>
          <w:szCs w:val="22"/>
          <w:lang w:val="ru-RU"/>
        </w:rPr>
        <w:tab/>
      </w:r>
      <w:r w:rsidR="00AD1C64" w:rsidRPr="00262235">
        <w:rPr>
          <w:noProof/>
          <w:lang w:val="ru-RU"/>
        </w:rPr>
        <w:t>Классификация пользователей</w:t>
      </w:r>
      <w:r w:rsidRPr="00262235">
        <w:rPr>
          <w:noProof/>
          <w:lang w:val="ru-RU"/>
        </w:rPr>
        <w:tab/>
      </w:r>
      <w:r w:rsidR="00B368F6" w:rsidRPr="00262235">
        <w:rPr>
          <w:noProof/>
          <w:lang w:val="ru-RU"/>
        </w:rPr>
        <w:t>4</w:t>
      </w:r>
    </w:p>
    <w:p w:rsidR="00024D26" w:rsidRPr="00262235" w:rsidRDefault="00603846" w:rsidP="0043365A">
      <w:pPr>
        <w:pStyle w:val="10"/>
        <w:tabs>
          <w:tab w:val="left" w:pos="432"/>
        </w:tabs>
        <w:spacing w:line="240" w:lineRule="auto"/>
        <w:rPr>
          <w:noProof/>
          <w:lang w:val="ru-RU"/>
        </w:rPr>
      </w:pPr>
      <w:r w:rsidRPr="00262235">
        <w:rPr>
          <w:noProof/>
          <w:lang w:val="ru-RU"/>
        </w:rPr>
        <w:t>3.</w:t>
      </w:r>
      <w:r w:rsidRPr="00262235">
        <w:rPr>
          <w:noProof/>
          <w:sz w:val="22"/>
          <w:szCs w:val="22"/>
          <w:lang w:val="ru-RU"/>
        </w:rPr>
        <w:tab/>
      </w:r>
      <w:r w:rsidR="00AD1C64" w:rsidRPr="00262235">
        <w:rPr>
          <w:noProof/>
          <w:lang w:val="ru-RU"/>
        </w:rPr>
        <w:t>Описание пользователей</w:t>
      </w:r>
      <w:r w:rsidRPr="00262235">
        <w:rPr>
          <w:noProof/>
          <w:lang w:val="ru-RU"/>
        </w:rPr>
        <w:tab/>
      </w:r>
      <w:r w:rsidRPr="00262235">
        <w:rPr>
          <w:noProof/>
        </w:rPr>
        <w:fldChar w:fldCharType="begin"/>
      </w:r>
      <w:r w:rsidRPr="00262235">
        <w:rPr>
          <w:noProof/>
          <w:lang w:val="ru-RU"/>
        </w:rPr>
        <w:instrText xml:space="preserve"> </w:instrText>
      </w:r>
      <w:r w:rsidRPr="00262235">
        <w:rPr>
          <w:noProof/>
        </w:rPr>
        <w:instrText>PAGEREF</w:instrText>
      </w:r>
      <w:r w:rsidRPr="00262235">
        <w:rPr>
          <w:noProof/>
          <w:lang w:val="ru-RU"/>
        </w:rPr>
        <w:instrText xml:space="preserve"> _</w:instrText>
      </w:r>
      <w:r w:rsidRPr="00262235">
        <w:rPr>
          <w:noProof/>
        </w:rPr>
        <w:instrText>Toc</w:instrText>
      </w:r>
      <w:r w:rsidRPr="00262235">
        <w:rPr>
          <w:noProof/>
          <w:lang w:val="ru-RU"/>
        </w:rPr>
        <w:instrText>19112873 \</w:instrText>
      </w:r>
      <w:r w:rsidRPr="00262235">
        <w:rPr>
          <w:noProof/>
        </w:rPr>
        <w:instrText>h</w:instrText>
      </w:r>
      <w:r w:rsidRPr="00262235">
        <w:rPr>
          <w:noProof/>
          <w:lang w:val="ru-RU"/>
        </w:rPr>
        <w:instrText xml:space="preserve"> </w:instrText>
      </w:r>
      <w:r w:rsidRPr="00262235">
        <w:rPr>
          <w:noProof/>
        </w:rPr>
      </w:r>
      <w:r w:rsidRPr="00262235">
        <w:rPr>
          <w:noProof/>
        </w:rPr>
        <w:fldChar w:fldCharType="separate"/>
      </w:r>
      <w:r w:rsidRPr="00262235">
        <w:rPr>
          <w:noProof/>
          <w:lang w:val="ru-RU"/>
        </w:rPr>
        <w:t>6</w:t>
      </w:r>
      <w:r w:rsidRPr="00262235">
        <w:rPr>
          <w:noProof/>
        </w:rPr>
        <w:fldChar w:fldCharType="end"/>
      </w:r>
    </w:p>
    <w:p w:rsidR="00024D26" w:rsidRPr="00262235" w:rsidRDefault="00024D26" w:rsidP="0043365A">
      <w:pPr>
        <w:pStyle w:val="10"/>
        <w:tabs>
          <w:tab w:val="left" w:pos="432"/>
        </w:tabs>
        <w:spacing w:line="240" w:lineRule="auto"/>
        <w:rPr>
          <w:noProof/>
          <w:sz w:val="22"/>
          <w:szCs w:val="22"/>
          <w:lang w:val="ru-RU"/>
        </w:rPr>
      </w:pPr>
      <w:r w:rsidRPr="00262235">
        <w:rPr>
          <w:noProof/>
          <w:lang w:val="ru-RU"/>
        </w:rPr>
        <w:t>4.</w:t>
      </w:r>
      <w:r w:rsidRPr="00262235">
        <w:rPr>
          <w:noProof/>
          <w:sz w:val="22"/>
          <w:szCs w:val="22"/>
          <w:lang w:val="ru-RU"/>
        </w:rPr>
        <w:tab/>
      </w:r>
      <w:r w:rsidRPr="00262235">
        <w:rPr>
          <w:noProof/>
          <w:lang w:val="ru-RU"/>
        </w:rPr>
        <w:t>Диаграмма вариантов использования</w:t>
      </w:r>
      <w:r w:rsidRPr="00262235">
        <w:rPr>
          <w:noProof/>
          <w:lang w:val="ru-RU"/>
        </w:rPr>
        <w:tab/>
      </w:r>
      <w:r w:rsidR="000E0887" w:rsidRPr="00262235">
        <w:rPr>
          <w:noProof/>
          <w:lang w:val="ru-RU"/>
        </w:rPr>
        <w:t>7</w:t>
      </w:r>
    </w:p>
    <w:p w:rsidR="008D64C5" w:rsidRDefault="00024D26" w:rsidP="0043365A">
      <w:pPr>
        <w:pStyle w:val="10"/>
        <w:tabs>
          <w:tab w:val="left" w:pos="432"/>
        </w:tabs>
        <w:spacing w:line="240" w:lineRule="auto"/>
        <w:rPr>
          <w:noProof/>
          <w:lang w:val="ru-RU"/>
        </w:rPr>
      </w:pPr>
      <w:r w:rsidRPr="00262235">
        <w:rPr>
          <w:noProof/>
          <w:lang w:val="ru-RU"/>
        </w:rPr>
        <w:t>5.</w:t>
      </w:r>
      <w:r w:rsidRPr="00262235">
        <w:rPr>
          <w:noProof/>
          <w:sz w:val="22"/>
          <w:szCs w:val="22"/>
          <w:lang w:val="ru-RU"/>
        </w:rPr>
        <w:tab/>
      </w:r>
      <w:r w:rsidRPr="00262235">
        <w:rPr>
          <w:noProof/>
          <w:lang w:val="ru-RU"/>
        </w:rPr>
        <w:t>Описание вариантов использования</w:t>
      </w:r>
      <w:r w:rsidRPr="00262235">
        <w:rPr>
          <w:noProof/>
          <w:lang w:val="ru-RU"/>
        </w:rPr>
        <w:tab/>
      </w:r>
      <w:r w:rsidR="000E0887" w:rsidRPr="00262235">
        <w:rPr>
          <w:noProof/>
          <w:lang w:val="ru-RU"/>
        </w:rPr>
        <w:t>8</w:t>
      </w:r>
    </w:p>
    <w:p w:rsidR="00616151" w:rsidRPr="00262235" w:rsidRDefault="00616151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5</w:t>
      </w:r>
      <w:r w:rsidRPr="00262235">
        <w:rPr>
          <w:noProof/>
          <w:lang w:val="ru-RU"/>
        </w:rPr>
        <w:t>.1</w:t>
      </w:r>
      <w:r w:rsidRPr="00262235">
        <w:rPr>
          <w:noProof/>
          <w:sz w:val="22"/>
          <w:szCs w:val="22"/>
          <w:lang w:val="ru-RU"/>
        </w:rPr>
        <w:tab/>
      </w:r>
      <w:r w:rsidRPr="00616151">
        <w:rPr>
          <w:noProof/>
          <w:lang w:val="ru-RU"/>
        </w:rPr>
        <w:t>Авторизация и интеграция с LMS</w:t>
      </w:r>
      <w:r w:rsidRPr="00262235">
        <w:rPr>
          <w:noProof/>
          <w:lang w:val="ru-RU"/>
        </w:rPr>
        <w:tab/>
      </w:r>
      <w:r w:rsidR="0036002E">
        <w:rPr>
          <w:noProof/>
          <w:lang w:val="ru-RU"/>
        </w:rPr>
        <w:t>8</w:t>
      </w:r>
    </w:p>
    <w:p w:rsidR="00616151" w:rsidRPr="00262235" w:rsidRDefault="00616151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5</w:t>
      </w:r>
      <w:r w:rsidRPr="00262235">
        <w:rPr>
          <w:noProof/>
          <w:lang w:val="ru-RU"/>
        </w:rPr>
        <w:t>.2</w:t>
      </w:r>
      <w:r w:rsidRPr="00262235">
        <w:rPr>
          <w:noProof/>
          <w:sz w:val="22"/>
          <w:szCs w:val="22"/>
          <w:lang w:val="ru-RU"/>
        </w:rPr>
        <w:tab/>
      </w:r>
      <w:r w:rsidRPr="00616151">
        <w:rPr>
          <w:noProof/>
          <w:lang w:val="ru-RU"/>
        </w:rPr>
        <w:t>Работа студента с задачами</w:t>
      </w:r>
      <w:r w:rsidRPr="00262235">
        <w:rPr>
          <w:noProof/>
          <w:lang w:val="ru-RU"/>
        </w:rPr>
        <w:tab/>
      </w:r>
      <w:r w:rsidR="0036002E">
        <w:rPr>
          <w:noProof/>
          <w:lang w:val="ru-RU"/>
        </w:rPr>
        <w:t>9</w:t>
      </w:r>
    </w:p>
    <w:p w:rsidR="00616151" w:rsidRPr="00262235" w:rsidRDefault="00616151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5.3</w:t>
      </w:r>
      <w:r w:rsidRPr="00262235">
        <w:rPr>
          <w:noProof/>
          <w:sz w:val="22"/>
          <w:szCs w:val="22"/>
          <w:lang w:val="ru-RU"/>
        </w:rPr>
        <w:tab/>
      </w:r>
      <w:r w:rsidRPr="00616151">
        <w:rPr>
          <w:noProof/>
          <w:lang w:val="ru-RU"/>
        </w:rPr>
        <w:t>Управление учебным контентом</w:t>
      </w:r>
      <w:r w:rsidRPr="00262235">
        <w:rPr>
          <w:noProof/>
          <w:lang w:val="ru-RU"/>
        </w:rPr>
        <w:tab/>
      </w:r>
      <w:r w:rsidR="0036002E">
        <w:rPr>
          <w:noProof/>
          <w:lang w:val="ru-RU"/>
        </w:rPr>
        <w:t>17</w:t>
      </w:r>
    </w:p>
    <w:p w:rsidR="00616151" w:rsidRDefault="00616151" w:rsidP="0043365A">
      <w:pPr>
        <w:pStyle w:val="20"/>
        <w:tabs>
          <w:tab w:val="left" w:pos="1000"/>
        </w:tabs>
        <w:spacing w:line="240" w:lineRule="auto"/>
        <w:rPr>
          <w:noProof/>
          <w:lang w:val="ru-RU"/>
        </w:rPr>
      </w:pPr>
      <w:r>
        <w:rPr>
          <w:noProof/>
          <w:lang w:val="ru-RU"/>
        </w:rPr>
        <w:t>5.4</w:t>
      </w:r>
      <w:r w:rsidRPr="00262235">
        <w:rPr>
          <w:noProof/>
          <w:sz w:val="22"/>
          <w:szCs w:val="22"/>
          <w:lang w:val="ru-RU"/>
        </w:rPr>
        <w:tab/>
      </w:r>
      <w:r w:rsidRPr="00616151">
        <w:rPr>
          <w:noProof/>
          <w:lang w:val="ru-RU"/>
        </w:rPr>
        <w:t>Оценка и администрирование</w:t>
      </w:r>
      <w:r w:rsidRPr="00262235">
        <w:rPr>
          <w:noProof/>
          <w:lang w:val="ru-RU"/>
        </w:rPr>
        <w:tab/>
      </w:r>
      <w:r w:rsidR="0036002E">
        <w:rPr>
          <w:noProof/>
          <w:lang w:val="ru-RU"/>
        </w:rPr>
        <w:t>22</w:t>
      </w:r>
    </w:p>
    <w:p w:rsidR="00616151" w:rsidRPr="0043365A" w:rsidRDefault="00616151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5.5</w:t>
      </w:r>
      <w:r w:rsidRPr="00262235">
        <w:rPr>
          <w:noProof/>
          <w:sz w:val="22"/>
          <w:szCs w:val="22"/>
          <w:lang w:val="ru-RU"/>
        </w:rPr>
        <w:tab/>
      </w:r>
      <w:r w:rsidRPr="00616151">
        <w:rPr>
          <w:noProof/>
          <w:lang w:val="ru-RU"/>
        </w:rPr>
        <w:t xml:space="preserve">Графическое представление вариантов </w:t>
      </w:r>
      <w:r>
        <w:rPr>
          <w:noProof/>
          <w:lang w:val="ru-RU"/>
        </w:rPr>
        <w:t>использования</w:t>
      </w:r>
      <w:r w:rsidRPr="00262235">
        <w:rPr>
          <w:noProof/>
          <w:lang w:val="ru-RU"/>
        </w:rPr>
        <w:tab/>
      </w:r>
      <w:r w:rsidR="0036002E">
        <w:rPr>
          <w:noProof/>
          <w:lang w:val="ru-RU"/>
        </w:rPr>
        <w:t>29</w:t>
      </w:r>
    </w:p>
    <w:p w:rsidR="008D64C5" w:rsidRDefault="008D64C5" w:rsidP="0043365A">
      <w:pPr>
        <w:pStyle w:val="10"/>
        <w:tabs>
          <w:tab w:val="left" w:pos="432"/>
        </w:tabs>
        <w:spacing w:line="240" w:lineRule="auto"/>
        <w:rPr>
          <w:noProof/>
          <w:lang w:val="ru-RU"/>
        </w:rPr>
      </w:pPr>
      <w:r>
        <w:rPr>
          <w:noProof/>
          <w:lang w:val="ru-RU"/>
        </w:rPr>
        <w:t>6</w:t>
      </w:r>
      <w:r w:rsidRPr="00262235">
        <w:rPr>
          <w:noProof/>
          <w:lang w:val="ru-RU"/>
        </w:rPr>
        <w:t>.</w:t>
      </w:r>
      <w:r w:rsidRPr="00262235">
        <w:rPr>
          <w:noProof/>
          <w:sz w:val="22"/>
          <w:szCs w:val="22"/>
          <w:lang w:val="ru-RU"/>
        </w:rPr>
        <w:tab/>
      </w:r>
      <w:r w:rsidRPr="008D64C5">
        <w:rPr>
          <w:noProof/>
          <w:lang w:val="ru-RU"/>
        </w:rPr>
        <w:t>Описание предметной области</w:t>
      </w:r>
      <w:r w:rsidRPr="00262235">
        <w:rPr>
          <w:noProof/>
          <w:lang w:val="ru-RU"/>
        </w:rPr>
        <w:tab/>
      </w:r>
      <w:r>
        <w:rPr>
          <w:noProof/>
          <w:lang w:val="ru-RU"/>
        </w:rPr>
        <w:t>32</w:t>
      </w:r>
    </w:p>
    <w:p w:rsidR="008D64C5" w:rsidRPr="00262235" w:rsidRDefault="008D64C5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6</w:t>
      </w:r>
      <w:r w:rsidRPr="00262235">
        <w:rPr>
          <w:noProof/>
          <w:lang w:val="ru-RU"/>
        </w:rPr>
        <w:t>.1</w:t>
      </w:r>
      <w:r w:rsidRPr="00262235">
        <w:rPr>
          <w:noProof/>
          <w:sz w:val="22"/>
          <w:szCs w:val="22"/>
          <w:lang w:val="ru-RU"/>
        </w:rPr>
        <w:tab/>
      </w:r>
      <w:r>
        <w:rPr>
          <w:noProof/>
          <w:lang w:val="ru-RU"/>
        </w:rPr>
        <w:t>Общие сведения о предметной области</w:t>
      </w:r>
      <w:r w:rsidRPr="00262235">
        <w:rPr>
          <w:noProof/>
          <w:lang w:val="ru-RU"/>
        </w:rPr>
        <w:tab/>
      </w:r>
      <w:r w:rsidR="00AB219B">
        <w:rPr>
          <w:noProof/>
          <w:lang w:val="ru-RU"/>
        </w:rPr>
        <w:t>32</w:t>
      </w:r>
    </w:p>
    <w:p w:rsidR="008D64C5" w:rsidRPr="00262235" w:rsidRDefault="008D64C5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6</w:t>
      </w:r>
      <w:r w:rsidRPr="00262235">
        <w:rPr>
          <w:noProof/>
          <w:lang w:val="ru-RU"/>
        </w:rPr>
        <w:t>.2</w:t>
      </w:r>
      <w:r w:rsidRPr="00262235">
        <w:rPr>
          <w:noProof/>
          <w:sz w:val="22"/>
          <w:szCs w:val="22"/>
          <w:lang w:val="ru-RU"/>
        </w:rPr>
        <w:tab/>
      </w:r>
      <w:r>
        <w:rPr>
          <w:noProof/>
          <w:lang w:val="ru-RU"/>
        </w:rPr>
        <w:t>Сущности предметной области</w:t>
      </w:r>
      <w:r w:rsidRPr="00262235">
        <w:rPr>
          <w:noProof/>
          <w:lang w:val="ru-RU"/>
        </w:rPr>
        <w:tab/>
      </w:r>
      <w:r w:rsidR="00AB219B">
        <w:rPr>
          <w:noProof/>
          <w:lang w:val="ru-RU"/>
        </w:rPr>
        <w:t>32</w:t>
      </w:r>
    </w:p>
    <w:p w:rsidR="008D64C5" w:rsidRPr="00262235" w:rsidRDefault="008D64C5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6.3</w:t>
      </w:r>
      <w:r w:rsidRPr="00262235">
        <w:rPr>
          <w:noProof/>
          <w:sz w:val="22"/>
          <w:szCs w:val="22"/>
          <w:lang w:val="ru-RU"/>
        </w:rPr>
        <w:tab/>
      </w:r>
      <w:r>
        <w:rPr>
          <w:noProof/>
          <w:lang w:val="ru-RU"/>
        </w:rPr>
        <w:t>Связи между сущностями</w:t>
      </w:r>
      <w:r w:rsidRPr="00262235">
        <w:rPr>
          <w:noProof/>
          <w:lang w:val="ru-RU"/>
        </w:rPr>
        <w:tab/>
      </w:r>
      <w:r w:rsidR="00AB219B">
        <w:rPr>
          <w:noProof/>
          <w:lang w:val="ru-RU"/>
        </w:rPr>
        <w:t>33</w:t>
      </w:r>
    </w:p>
    <w:p w:rsidR="008D64C5" w:rsidRPr="0043365A" w:rsidRDefault="008D64C5" w:rsidP="0043365A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6.4</w:t>
      </w:r>
      <w:r w:rsidRPr="00262235">
        <w:rPr>
          <w:noProof/>
          <w:sz w:val="22"/>
          <w:szCs w:val="22"/>
          <w:lang w:val="ru-RU"/>
        </w:rPr>
        <w:tab/>
      </w:r>
      <w:r>
        <w:rPr>
          <w:noProof/>
          <w:lang w:val="ru-RU"/>
        </w:rPr>
        <w:t>Концептуальная модель данных</w:t>
      </w:r>
      <w:r w:rsidRPr="00262235">
        <w:rPr>
          <w:noProof/>
          <w:lang w:val="ru-RU"/>
        </w:rPr>
        <w:tab/>
      </w:r>
      <w:r w:rsidR="00AB219B">
        <w:rPr>
          <w:noProof/>
          <w:lang w:val="ru-RU"/>
        </w:rPr>
        <w:t>3</w:t>
      </w:r>
      <w:r w:rsidRPr="00262235">
        <w:rPr>
          <w:noProof/>
          <w:lang w:val="ru-RU"/>
        </w:rPr>
        <w:t>4</w:t>
      </w:r>
    </w:p>
    <w:p w:rsidR="008D64C5" w:rsidRDefault="00AB4F43" w:rsidP="0043365A">
      <w:pPr>
        <w:pStyle w:val="10"/>
        <w:tabs>
          <w:tab w:val="left" w:pos="432"/>
        </w:tabs>
        <w:spacing w:line="240" w:lineRule="auto"/>
        <w:rPr>
          <w:noProof/>
          <w:lang w:val="ru-RU"/>
        </w:rPr>
      </w:pPr>
      <w:r>
        <w:rPr>
          <w:noProof/>
          <w:lang w:val="ru-RU"/>
        </w:rPr>
        <w:t>7</w:t>
      </w:r>
      <w:r w:rsidR="008D64C5" w:rsidRPr="00262235">
        <w:rPr>
          <w:noProof/>
          <w:lang w:val="ru-RU"/>
        </w:rPr>
        <w:t>.</w:t>
      </w:r>
      <w:r w:rsidR="008D64C5" w:rsidRPr="00262235">
        <w:rPr>
          <w:noProof/>
          <w:sz w:val="22"/>
          <w:szCs w:val="22"/>
          <w:lang w:val="ru-RU"/>
        </w:rPr>
        <w:tab/>
      </w:r>
      <w:r w:rsidRPr="00AB4F43">
        <w:rPr>
          <w:noProof/>
          <w:lang w:val="ru-RU"/>
        </w:rPr>
        <w:t>Жизненный цикл сущностей</w:t>
      </w:r>
      <w:r w:rsidR="008D64C5" w:rsidRPr="00262235">
        <w:rPr>
          <w:noProof/>
          <w:lang w:val="ru-RU"/>
        </w:rPr>
        <w:tab/>
      </w:r>
      <w:r w:rsidR="00DC5623">
        <w:rPr>
          <w:noProof/>
          <w:lang w:val="ru-RU"/>
        </w:rPr>
        <w:t>35</w:t>
      </w:r>
    </w:p>
    <w:p w:rsidR="00972389" w:rsidRPr="00262235" w:rsidRDefault="00972389" w:rsidP="00972389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7</w:t>
      </w:r>
      <w:r w:rsidRPr="00262235">
        <w:rPr>
          <w:noProof/>
          <w:lang w:val="ru-RU"/>
        </w:rPr>
        <w:t>.1</w:t>
      </w:r>
      <w:r w:rsidRPr="00262235">
        <w:rPr>
          <w:noProof/>
          <w:sz w:val="22"/>
          <w:szCs w:val="22"/>
          <w:lang w:val="ru-RU"/>
        </w:rPr>
        <w:tab/>
      </w:r>
      <w:r w:rsidRPr="00972389">
        <w:rPr>
          <w:noProof/>
          <w:lang w:val="ru-RU"/>
        </w:rPr>
        <w:t>Жизненный цикл сущности «Попытка»</w:t>
      </w:r>
      <w:r w:rsidRPr="00262235">
        <w:rPr>
          <w:noProof/>
          <w:lang w:val="ru-RU"/>
        </w:rPr>
        <w:tab/>
      </w:r>
      <w:r>
        <w:rPr>
          <w:noProof/>
          <w:lang w:val="ru-RU"/>
        </w:rPr>
        <w:t>35</w:t>
      </w:r>
    </w:p>
    <w:p w:rsidR="00972389" w:rsidRPr="00262235" w:rsidRDefault="00972389" w:rsidP="00972389">
      <w:pPr>
        <w:pStyle w:val="20"/>
        <w:tabs>
          <w:tab w:val="left" w:pos="1000"/>
        </w:tabs>
        <w:spacing w:line="240" w:lineRule="auto"/>
        <w:rPr>
          <w:noProof/>
          <w:sz w:val="22"/>
          <w:szCs w:val="22"/>
          <w:lang w:val="ru-RU"/>
        </w:rPr>
      </w:pPr>
      <w:r>
        <w:rPr>
          <w:noProof/>
          <w:lang w:val="ru-RU"/>
        </w:rPr>
        <w:t>7.</w:t>
      </w:r>
      <w:r w:rsidRPr="00262235">
        <w:rPr>
          <w:noProof/>
          <w:lang w:val="ru-RU"/>
        </w:rPr>
        <w:t>2</w:t>
      </w:r>
      <w:r w:rsidRPr="00262235">
        <w:rPr>
          <w:noProof/>
          <w:sz w:val="22"/>
          <w:szCs w:val="22"/>
          <w:lang w:val="ru-RU"/>
        </w:rPr>
        <w:tab/>
      </w:r>
      <w:r w:rsidRPr="00972389">
        <w:rPr>
          <w:noProof/>
          <w:lang w:val="ru-RU"/>
        </w:rPr>
        <w:t>Жизненный цикл сущности «Задача»</w:t>
      </w:r>
      <w:r w:rsidRPr="00262235">
        <w:rPr>
          <w:noProof/>
          <w:lang w:val="ru-RU"/>
        </w:rPr>
        <w:tab/>
      </w:r>
      <w:r>
        <w:rPr>
          <w:noProof/>
          <w:lang w:val="ru-RU"/>
        </w:rPr>
        <w:t>36</w:t>
      </w:r>
    </w:p>
    <w:p w:rsidR="00024D26" w:rsidRDefault="00024D26" w:rsidP="00024D26">
      <w:pPr>
        <w:rPr>
          <w:lang w:val="ru-RU"/>
        </w:rPr>
      </w:pPr>
    </w:p>
    <w:p w:rsidR="0043365A" w:rsidRDefault="0043365A" w:rsidP="00024D26">
      <w:pPr>
        <w:rPr>
          <w:lang w:val="ru-RU"/>
        </w:rPr>
      </w:pPr>
    </w:p>
    <w:p w:rsidR="0043365A" w:rsidRDefault="0043365A" w:rsidP="00024D26">
      <w:pPr>
        <w:rPr>
          <w:lang w:val="ru-RU"/>
        </w:rPr>
      </w:pPr>
    </w:p>
    <w:p w:rsidR="0043365A" w:rsidRPr="00262235" w:rsidRDefault="0043365A" w:rsidP="00024D26">
      <w:pPr>
        <w:rPr>
          <w:lang w:val="ru-RU"/>
        </w:rPr>
      </w:pPr>
    </w:p>
    <w:p w:rsidR="00E13BB1" w:rsidRPr="00262235" w:rsidRDefault="00E13BB1" w:rsidP="00AA7135">
      <w:pPr>
        <w:pStyle w:val="a4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</w:rPr>
        <w:fldChar w:fldCharType="end"/>
      </w:r>
      <w:r w:rsidRPr="00262235">
        <w:rPr>
          <w:rFonts w:ascii="Times New Roman" w:hAnsi="Times New Roman"/>
          <w:lang w:val="ru-RU"/>
        </w:rPr>
        <w:br w:type="page"/>
      </w:r>
      <w:r w:rsidR="0049531C" w:rsidRPr="00262235">
        <w:rPr>
          <w:rFonts w:ascii="Times New Roman" w:hAnsi="Times New Roman"/>
          <w:lang w:val="ru-RU"/>
        </w:rPr>
        <w:lastRenderedPageBreak/>
        <w:t>Действующие лица</w:t>
      </w:r>
    </w:p>
    <w:p w:rsidR="00E13BB1" w:rsidRPr="00262235" w:rsidRDefault="0049531C" w:rsidP="003248BC">
      <w:pPr>
        <w:pStyle w:val="1"/>
        <w:rPr>
          <w:rFonts w:ascii="Times New Roman" w:hAnsi="Times New Roman"/>
        </w:rPr>
      </w:pPr>
      <w:bookmarkStart w:id="0" w:name="_Toc19112863"/>
      <w:bookmarkStart w:id="1" w:name="_Toc436203377"/>
      <w:bookmarkStart w:id="2" w:name="_Toc452813577"/>
      <w:r w:rsidRPr="00262235">
        <w:rPr>
          <w:rFonts w:ascii="Times New Roman" w:hAnsi="Times New Roman"/>
          <w:lang w:val="ru-RU"/>
        </w:rPr>
        <w:t>Введение</w:t>
      </w:r>
      <w:r w:rsidR="003248BC" w:rsidRPr="00262235">
        <w:rPr>
          <w:rFonts w:ascii="Times New Roman" w:hAnsi="Times New Roman"/>
          <w:lang w:val="ru-RU"/>
        </w:rPr>
        <w:t xml:space="preserve"> </w:t>
      </w:r>
      <w:bookmarkEnd w:id="0"/>
    </w:p>
    <w:p w:rsidR="003248BC" w:rsidRPr="00262235" w:rsidRDefault="0049531C" w:rsidP="003248BC">
      <w:pPr>
        <w:pStyle w:val="2"/>
        <w:rPr>
          <w:rFonts w:ascii="Times New Roman" w:hAnsi="Times New Roman"/>
        </w:rPr>
      </w:pPr>
      <w:r w:rsidRPr="00262235">
        <w:rPr>
          <w:rFonts w:ascii="Times New Roman" w:hAnsi="Times New Roman"/>
          <w:lang w:val="ru-RU"/>
        </w:rPr>
        <w:t>Назначение</w:t>
      </w:r>
    </w:p>
    <w:p w:rsidR="0049531C" w:rsidRPr="00262235" w:rsidRDefault="007A263F" w:rsidP="007A263F">
      <w:pPr>
        <w:pStyle w:val="aa"/>
        <w:jc w:val="both"/>
        <w:rPr>
          <w:snapToGrid w:val="0"/>
          <w:lang w:val="ru-RU"/>
        </w:rPr>
      </w:pPr>
      <w:r w:rsidRPr="00262235">
        <w:rPr>
          <w:snapToGrid w:val="0"/>
          <w:lang w:val="ru-RU"/>
        </w:rPr>
        <w:t>В этом документе представлено описание действующих лиц системы для решения задач на программирование «</w:t>
      </w:r>
      <w:proofErr w:type="spellStart"/>
      <w:r w:rsidRPr="00262235">
        <w:rPr>
          <w:snapToGrid w:val="0"/>
          <w:lang w:val="ru-RU"/>
        </w:rPr>
        <w:t>HardCode</w:t>
      </w:r>
      <w:proofErr w:type="spellEnd"/>
      <w:r w:rsidRPr="00262235">
        <w:rPr>
          <w:snapToGrid w:val="0"/>
          <w:lang w:val="ru-RU"/>
        </w:rPr>
        <w:t>».</w:t>
      </w:r>
    </w:p>
    <w:p w:rsidR="00E13BB1" w:rsidRPr="00262235" w:rsidRDefault="0049531C" w:rsidP="001E12EE">
      <w:pPr>
        <w:pStyle w:val="2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  <w:lang w:val="ru-RU"/>
        </w:rPr>
        <w:t>Способы классификации</w:t>
      </w:r>
    </w:p>
    <w:p w:rsidR="007A263F" w:rsidRPr="00262235" w:rsidRDefault="007A263F" w:rsidP="00D17179">
      <w:pPr>
        <w:pStyle w:val="aa"/>
        <w:spacing w:line="240" w:lineRule="auto"/>
        <w:ind w:left="709"/>
        <w:jc w:val="both"/>
        <w:rPr>
          <w:snapToGrid w:val="0"/>
          <w:lang w:val="ru-RU"/>
        </w:rPr>
      </w:pPr>
      <w:bookmarkStart w:id="3" w:name="_Toc456598589"/>
      <w:bookmarkStart w:id="4" w:name="_Toc456600920"/>
      <w:bookmarkStart w:id="5" w:name="_Toc456662659"/>
      <w:r w:rsidRPr="00262235">
        <w:rPr>
          <w:snapToGrid w:val="0"/>
          <w:lang w:val="ru-RU"/>
        </w:rPr>
        <w:t>Пользователи системы классифицируются по следующим признакам:</w:t>
      </w:r>
    </w:p>
    <w:p w:rsidR="007A263F" w:rsidRPr="00262235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262235">
        <w:rPr>
          <w:snapToGrid w:val="0"/>
          <w:lang w:val="ru-RU"/>
        </w:rPr>
        <w:t>права доступа к системе;</w:t>
      </w:r>
    </w:p>
    <w:p w:rsidR="007A263F" w:rsidRPr="00262235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262235">
        <w:rPr>
          <w:snapToGrid w:val="0"/>
          <w:lang w:val="ru-RU"/>
        </w:rPr>
        <w:t>опыт работы с ИС и компьютерами в целом;</w:t>
      </w:r>
    </w:p>
    <w:p w:rsidR="007A263F" w:rsidRPr="00262235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262235">
        <w:rPr>
          <w:snapToGrid w:val="0"/>
          <w:lang w:val="ru-RU"/>
        </w:rPr>
        <w:t>задачи, которые приходится выполнять;</w:t>
      </w:r>
    </w:p>
    <w:p w:rsidR="00E13BB1" w:rsidRPr="00262235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262235">
        <w:rPr>
          <w:snapToGrid w:val="0"/>
          <w:lang w:val="ru-RU"/>
        </w:rPr>
        <w:t>частота использования ИС.</w:t>
      </w:r>
    </w:p>
    <w:p w:rsidR="00771162" w:rsidRPr="00262235" w:rsidRDefault="0049531C" w:rsidP="00771162">
      <w:pPr>
        <w:pStyle w:val="1"/>
        <w:rPr>
          <w:rFonts w:ascii="Times New Roman" w:hAnsi="Times New Roman"/>
        </w:rPr>
      </w:pPr>
      <w:bookmarkStart w:id="6" w:name="_Toc19112869"/>
      <w:bookmarkEnd w:id="1"/>
      <w:bookmarkEnd w:id="2"/>
      <w:bookmarkEnd w:id="3"/>
      <w:bookmarkEnd w:id="4"/>
      <w:bookmarkEnd w:id="5"/>
      <w:r w:rsidRPr="00262235">
        <w:rPr>
          <w:rFonts w:ascii="Times New Roman" w:hAnsi="Times New Roman"/>
          <w:lang w:val="ru-RU"/>
        </w:rPr>
        <w:t>Классификация пользователей</w:t>
      </w:r>
      <w:r w:rsidR="003248BC" w:rsidRPr="00262235">
        <w:rPr>
          <w:rFonts w:ascii="Times New Roman" w:hAnsi="Times New Roman"/>
          <w:lang w:val="ru-RU"/>
        </w:rPr>
        <w:t xml:space="preserve"> </w:t>
      </w:r>
      <w:bookmarkEnd w:id="6"/>
    </w:p>
    <w:p w:rsidR="0049531C" w:rsidRPr="00262235" w:rsidRDefault="00335F5B" w:rsidP="0049531C">
      <w:pPr>
        <w:ind w:left="709"/>
        <w:rPr>
          <w:lang w:val="ru-RU"/>
        </w:rPr>
      </w:pPr>
      <w:r w:rsidRPr="00262235">
        <w:rPr>
          <w:lang w:val="ru-RU"/>
        </w:rPr>
        <w:t>На рисунках 1-4 показаны классификации пользователей</w:t>
      </w:r>
      <w:r w:rsidR="00B368F6" w:rsidRPr="00262235">
        <w:rPr>
          <w:lang w:val="ru-RU"/>
        </w:rPr>
        <w:t xml:space="preserve"> по различным критериям</w:t>
      </w:r>
      <w:r w:rsidRPr="00262235">
        <w:rPr>
          <w:lang w:val="ru-RU"/>
        </w:rPr>
        <w:t>.</w:t>
      </w:r>
    </w:p>
    <w:p w:rsidR="00335F5B" w:rsidRPr="00262235" w:rsidRDefault="00B368F6" w:rsidP="00B368F6">
      <w:pPr>
        <w:jc w:val="center"/>
        <w:rPr>
          <w:lang w:val="ru-RU"/>
        </w:rPr>
      </w:pPr>
      <w:r w:rsidRPr="00262235">
        <w:rPr>
          <w:noProof/>
          <w:lang w:val="ru-RU"/>
        </w:rPr>
        <w:drawing>
          <wp:inline distT="0" distB="0" distL="0" distR="0" wp14:anchorId="589A6063" wp14:editId="3105046F">
            <wp:extent cx="4552950" cy="2708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0833" cy="271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262235" w:rsidRDefault="00B368F6" w:rsidP="00B368F6">
      <w:pPr>
        <w:jc w:val="center"/>
        <w:rPr>
          <w:i/>
          <w:lang w:val="ru-RU"/>
        </w:rPr>
      </w:pPr>
      <w:r w:rsidRPr="00262235">
        <w:rPr>
          <w:i/>
          <w:lang w:val="ru-RU"/>
        </w:rPr>
        <w:t>Рисунок 1 – классификация по правам доступа</w:t>
      </w:r>
    </w:p>
    <w:p w:rsidR="00B368F6" w:rsidRPr="00262235" w:rsidRDefault="00B368F6" w:rsidP="00B368F6">
      <w:pPr>
        <w:jc w:val="center"/>
        <w:rPr>
          <w:lang w:val="ru-RU"/>
        </w:rPr>
      </w:pPr>
      <w:r w:rsidRPr="00262235">
        <w:rPr>
          <w:noProof/>
          <w:lang w:val="ru-RU"/>
        </w:rPr>
        <w:lastRenderedPageBreak/>
        <w:drawing>
          <wp:inline distT="0" distB="0" distL="0" distR="0" wp14:anchorId="2911B52E" wp14:editId="1BF15751">
            <wp:extent cx="3886200" cy="279092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20" cy="279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262235" w:rsidRDefault="00B368F6" w:rsidP="00B368F6">
      <w:pPr>
        <w:jc w:val="center"/>
        <w:rPr>
          <w:i/>
          <w:lang w:val="ru-RU"/>
        </w:rPr>
      </w:pPr>
      <w:r w:rsidRPr="00262235">
        <w:rPr>
          <w:i/>
          <w:lang w:val="ru-RU"/>
        </w:rPr>
        <w:t>Рисунок 2 – классификация по опыту пользования ИС и компьютеров в целом</w:t>
      </w:r>
    </w:p>
    <w:p w:rsidR="00B368F6" w:rsidRPr="00262235" w:rsidRDefault="00B368F6" w:rsidP="00B368F6">
      <w:pPr>
        <w:jc w:val="center"/>
        <w:rPr>
          <w:lang w:val="ru-RU"/>
        </w:rPr>
      </w:pPr>
      <w:r w:rsidRPr="00262235">
        <w:rPr>
          <w:noProof/>
          <w:lang w:val="ru-RU"/>
        </w:rPr>
        <w:drawing>
          <wp:inline distT="0" distB="0" distL="0" distR="0" wp14:anchorId="3BB6CF3C" wp14:editId="3657D66F">
            <wp:extent cx="5724525" cy="304635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282" cy="30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262235" w:rsidRDefault="00B368F6" w:rsidP="00B368F6">
      <w:pPr>
        <w:jc w:val="center"/>
        <w:rPr>
          <w:i/>
          <w:lang w:val="ru-RU"/>
        </w:rPr>
      </w:pPr>
      <w:r w:rsidRPr="00262235">
        <w:rPr>
          <w:i/>
          <w:lang w:val="ru-RU"/>
        </w:rPr>
        <w:t>Рисунок 3 – классификация по выполняемым задачам</w:t>
      </w:r>
    </w:p>
    <w:p w:rsidR="00B368F6" w:rsidRPr="00262235" w:rsidRDefault="00B368F6" w:rsidP="00B368F6">
      <w:pPr>
        <w:jc w:val="center"/>
        <w:rPr>
          <w:lang w:val="ru-RU"/>
        </w:rPr>
      </w:pPr>
      <w:r w:rsidRPr="00262235">
        <w:rPr>
          <w:noProof/>
          <w:lang w:val="ru-RU"/>
        </w:rPr>
        <w:lastRenderedPageBreak/>
        <w:drawing>
          <wp:inline distT="0" distB="0" distL="0" distR="0" wp14:anchorId="32083EA5" wp14:editId="4722E2B4">
            <wp:extent cx="5238750" cy="292944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057" cy="29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262235" w:rsidRDefault="00B368F6" w:rsidP="00B368F6">
      <w:pPr>
        <w:jc w:val="center"/>
        <w:rPr>
          <w:i/>
          <w:lang w:val="ru-RU"/>
        </w:rPr>
      </w:pPr>
      <w:r w:rsidRPr="00262235">
        <w:rPr>
          <w:i/>
          <w:lang w:val="ru-RU"/>
        </w:rPr>
        <w:t>Рисунок 4</w:t>
      </w:r>
      <w:r w:rsidR="005530A3" w:rsidRPr="00262235">
        <w:rPr>
          <w:i/>
          <w:lang w:val="ru-RU"/>
        </w:rPr>
        <w:t xml:space="preserve"> –</w:t>
      </w:r>
      <w:r w:rsidRPr="00262235">
        <w:rPr>
          <w:i/>
          <w:lang w:val="ru-RU"/>
        </w:rPr>
        <w:t xml:space="preserve"> классификация </w:t>
      </w:r>
      <w:r w:rsidR="009A28E5" w:rsidRPr="00262235">
        <w:rPr>
          <w:i/>
          <w:lang w:val="ru-RU"/>
        </w:rPr>
        <w:t>по частоте использования ИС</w:t>
      </w:r>
    </w:p>
    <w:p w:rsidR="00B368F6" w:rsidRPr="00262235" w:rsidRDefault="00B368F6" w:rsidP="0049531C">
      <w:pPr>
        <w:ind w:left="709"/>
        <w:rPr>
          <w:lang w:val="ru-RU"/>
        </w:rPr>
      </w:pPr>
    </w:p>
    <w:p w:rsidR="0049531C" w:rsidRPr="00262235" w:rsidRDefault="0049531C">
      <w:pPr>
        <w:rPr>
          <w:lang w:val="ru-RU"/>
        </w:rPr>
      </w:pPr>
    </w:p>
    <w:p w:rsidR="004F40A1" w:rsidRPr="00262235" w:rsidRDefault="0049531C" w:rsidP="0049531C">
      <w:pPr>
        <w:pStyle w:val="1"/>
        <w:rPr>
          <w:rFonts w:ascii="Times New Roman" w:hAnsi="Times New Roman"/>
        </w:rPr>
      </w:pPr>
      <w:bookmarkStart w:id="7" w:name="_Toc436203381"/>
      <w:r w:rsidRPr="00262235">
        <w:rPr>
          <w:rFonts w:ascii="Times New Roman" w:hAnsi="Times New Roman"/>
          <w:lang w:val="ru-RU"/>
        </w:rPr>
        <w:t>Описание пользователей</w:t>
      </w:r>
      <w:bookmarkEnd w:id="7"/>
    </w:p>
    <w:p w:rsidR="004F40A1" w:rsidRDefault="00401857" w:rsidP="0049531C">
      <w:pPr>
        <w:pStyle w:val="Paragraph2"/>
        <w:ind w:left="709"/>
        <w:rPr>
          <w:snapToGrid w:val="0"/>
          <w:lang w:val="ru-RU"/>
        </w:rPr>
      </w:pPr>
      <w:r w:rsidRPr="00262235">
        <w:rPr>
          <w:snapToGrid w:val="0"/>
          <w:lang w:val="ru-RU"/>
        </w:rPr>
        <w:t xml:space="preserve">В таблице 1 приведено описание пользователей. Определено, какие </w:t>
      </w:r>
      <w:proofErr w:type="spellStart"/>
      <w:r w:rsidRPr="00262235">
        <w:rPr>
          <w:snapToGrid w:val="0"/>
          <w:lang w:val="ru-RU"/>
        </w:rPr>
        <w:t>актором</w:t>
      </w:r>
      <w:proofErr w:type="spellEnd"/>
      <w:r w:rsidRPr="00262235">
        <w:rPr>
          <w:snapToGrid w:val="0"/>
          <w:lang w:val="ru-RU"/>
        </w:rPr>
        <w:t xml:space="preserve"> является каждый пользователь.</w:t>
      </w:r>
    </w:p>
    <w:p w:rsidR="00401857" w:rsidRPr="00262235" w:rsidRDefault="00401857" w:rsidP="00401857">
      <w:pPr>
        <w:pStyle w:val="Paragraph2"/>
        <w:ind w:left="709"/>
        <w:jc w:val="right"/>
        <w:rPr>
          <w:i/>
          <w:snapToGrid w:val="0"/>
          <w:lang w:val="ru-RU"/>
        </w:rPr>
      </w:pPr>
      <w:r w:rsidRPr="00262235">
        <w:rPr>
          <w:i/>
          <w:snapToGrid w:val="0"/>
          <w:lang w:val="ru-RU"/>
        </w:rPr>
        <w:t>Таблица 1 – Описание пользователей.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950"/>
        <w:gridCol w:w="1537"/>
        <w:gridCol w:w="2142"/>
      </w:tblGrid>
      <w:tr w:rsidR="00401857" w:rsidRPr="0008067A" w:rsidTr="00697B76">
        <w:trPr>
          <w:trHeight w:val="33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262235">
              <w:rPr>
                <w:b/>
                <w:color w:val="0F1115"/>
                <w:lang w:val="ru-RU"/>
              </w:rPr>
              <w:t>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262235">
              <w:rPr>
                <w:b/>
                <w:color w:val="0F1115"/>
                <w:lang w:val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262235">
              <w:rPr>
                <w:b/>
                <w:color w:val="0F1115"/>
                <w:lang w:val="ru-RU"/>
              </w:rPr>
              <w:t>Целевая аудитория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262235">
              <w:rPr>
                <w:b/>
                <w:color w:val="0F1115"/>
                <w:lang w:val="ru-RU"/>
              </w:rPr>
              <w:t>Отношение к действующему лицу (</w:t>
            </w:r>
            <w:proofErr w:type="spellStart"/>
            <w:r w:rsidRPr="00262235">
              <w:rPr>
                <w:b/>
                <w:color w:val="0F1115"/>
                <w:lang w:val="ru-RU"/>
              </w:rPr>
              <w:t>actor</w:t>
            </w:r>
            <w:proofErr w:type="spellEnd"/>
            <w:r w:rsidRPr="00262235">
              <w:rPr>
                <w:b/>
                <w:color w:val="0F1115"/>
                <w:lang w:val="ru-RU"/>
              </w:rPr>
              <w:t>)</w:t>
            </w:r>
          </w:p>
        </w:tc>
      </w:tr>
      <w:tr w:rsidR="00401857" w:rsidRPr="00262235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Студент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Как студент, я хочу отправлять решения задач на проверку и получать мгновенный вердикт, чтобы учиться на своих ошибках и не ждать проверки преподавателя.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262235" w:rsidTr="00D84446">
        <w:trPr>
          <w:trHeight w:val="28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Преподаватель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Как преподаватель, я хочу создавать курсы, модули и задачи, добавлять тесты и просматривать статистику студентов, чтобы эффективно управлять учебным процессом.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262235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Как администратор, я хочу управлять пользователями, назначать роли и контролировать работу системы, чтобы обеспечивать её бесперебойное функционирование и безопасность.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262235" w:rsidRDefault="00D84446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262235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lastRenderedPageBreak/>
              <w:t>Новый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Как новый пользователь, я хочу, чтобы система содержала интуитивно понятный интерфейс и справку.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262235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Продвинутый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Как продвинутый пользователь, я хочу, чтобы система обладала большой гибкостью настроек и поддерживала горячие клавиши.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262235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Случайный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Заходит в систему, чтобы просмотреть список задач или условия, не создаёт аккаунт. Для возможного привлечения система должна иметь возможность быстрой регистрации.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262235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Постоянный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Как постоянный пользователь, я хочу, чтобы система сохраняла мою историю решений и отправленных попыток.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262235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Пользователь</w:t>
            </w:r>
          </w:p>
        </w:tc>
      </w:tr>
    </w:tbl>
    <w:p w:rsidR="007858EC" w:rsidRPr="00262235" w:rsidRDefault="002D4DF9" w:rsidP="002D4DF9">
      <w:pPr>
        <w:pStyle w:val="1"/>
        <w:rPr>
          <w:rFonts w:ascii="Times New Roman" w:hAnsi="Times New Roman"/>
          <w:lang w:val="ru-RU"/>
        </w:rPr>
      </w:pPr>
      <w:r w:rsidRPr="002D4DF9">
        <w:rPr>
          <w:rFonts w:ascii="Times New Roman" w:hAnsi="Times New Roman"/>
          <w:lang w:val="ru-RU"/>
        </w:rPr>
        <w:t>Диаграмма вариантов использования</w:t>
      </w:r>
    </w:p>
    <w:p w:rsidR="007858EC" w:rsidRPr="00262235" w:rsidRDefault="007858EC" w:rsidP="00413B73">
      <w:pPr>
        <w:keepNext/>
        <w:keepLines/>
        <w:ind w:left="709"/>
        <w:rPr>
          <w:snapToGrid w:val="0"/>
          <w:lang w:val="ru-RU"/>
        </w:rPr>
      </w:pPr>
      <w:r w:rsidRPr="00262235">
        <w:rPr>
          <w:snapToGrid w:val="0"/>
          <w:lang w:val="ru-RU"/>
        </w:rPr>
        <w:t>В рисунке 5 приведена диаграмма использования.</w:t>
      </w:r>
    </w:p>
    <w:p w:rsidR="007858EC" w:rsidRPr="00262235" w:rsidRDefault="00CD6173" w:rsidP="007858EC">
      <w:pPr>
        <w:jc w:val="center"/>
        <w:rPr>
          <w:lang w:val="ru-RU"/>
        </w:rPr>
      </w:pPr>
      <w:r w:rsidRPr="00262235">
        <w:rPr>
          <w:noProof/>
          <w:lang w:val="ru-RU"/>
        </w:rPr>
        <w:drawing>
          <wp:inline distT="0" distB="0" distL="0" distR="0">
            <wp:extent cx="5514975" cy="3576324"/>
            <wp:effectExtent l="0" t="0" r="0" b="5080"/>
            <wp:docPr id="2" name="Рисунок 2" descr="C:\Users\mazer300\Downloads\Диаграмма без названия-Страница-3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Диаграмма без названия-Страница-3.drawio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857" cy="357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8EC" w:rsidRPr="00262235" w:rsidRDefault="007858EC" w:rsidP="007858EC">
      <w:pPr>
        <w:jc w:val="center"/>
        <w:rPr>
          <w:i/>
          <w:lang w:val="ru-RU"/>
        </w:rPr>
      </w:pPr>
      <w:r w:rsidRPr="00262235">
        <w:rPr>
          <w:i/>
          <w:lang w:val="ru-RU"/>
        </w:rPr>
        <w:t xml:space="preserve">Рисунок </w:t>
      </w:r>
      <w:r w:rsidR="001E02BB" w:rsidRPr="00262235">
        <w:rPr>
          <w:i/>
          <w:lang w:val="ru-RU"/>
        </w:rPr>
        <w:t>5</w:t>
      </w:r>
      <w:r w:rsidRPr="00262235">
        <w:rPr>
          <w:i/>
          <w:lang w:val="ru-RU"/>
        </w:rPr>
        <w:t xml:space="preserve"> – </w:t>
      </w:r>
      <w:r w:rsidR="001E02BB" w:rsidRPr="00262235">
        <w:rPr>
          <w:i/>
          <w:lang w:val="ru-RU"/>
        </w:rPr>
        <w:t>Диаграмма вариантов использования системы</w:t>
      </w:r>
    </w:p>
    <w:p w:rsidR="007858EC" w:rsidRPr="00262235" w:rsidRDefault="007858EC" w:rsidP="007858EC">
      <w:pPr>
        <w:ind w:left="709"/>
        <w:rPr>
          <w:lang w:val="ru-RU"/>
        </w:rPr>
      </w:pPr>
    </w:p>
    <w:p w:rsidR="000C4322" w:rsidRPr="000C4322" w:rsidRDefault="00262235" w:rsidP="000C4322">
      <w:pPr>
        <w:pStyle w:val="1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  <w:lang w:val="ru-RU"/>
        </w:rPr>
        <w:lastRenderedPageBreak/>
        <w:t>Описание вариантов использования</w:t>
      </w:r>
    </w:p>
    <w:p w:rsidR="007858EC" w:rsidRDefault="007858EC" w:rsidP="00413B73">
      <w:pPr>
        <w:keepNext/>
        <w:keepLines/>
        <w:ind w:left="709"/>
        <w:rPr>
          <w:snapToGrid w:val="0"/>
          <w:lang w:val="ru-RU"/>
        </w:rPr>
      </w:pPr>
      <w:r w:rsidRPr="00262235">
        <w:rPr>
          <w:snapToGrid w:val="0"/>
          <w:lang w:val="ru-RU"/>
        </w:rPr>
        <w:t>В таблицах</w:t>
      </w:r>
      <w:r w:rsidR="00DD7280" w:rsidRPr="00262235">
        <w:rPr>
          <w:snapToGrid w:val="0"/>
          <w:lang w:val="ru-RU"/>
        </w:rPr>
        <w:t xml:space="preserve"> 2-</w:t>
      </w:r>
      <w:r w:rsidR="00C73451" w:rsidRPr="00262235">
        <w:rPr>
          <w:snapToGrid w:val="0"/>
          <w:lang w:val="ru-RU"/>
        </w:rPr>
        <w:t>20</w:t>
      </w:r>
      <w:r w:rsidRPr="00262235">
        <w:rPr>
          <w:snapToGrid w:val="0"/>
          <w:lang w:val="ru-RU"/>
        </w:rPr>
        <w:t xml:space="preserve"> приведены варианты использования системы</w:t>
      </w:r>
    </w:p>
    <w:p w:rsidR="00FE0E8C" w:rsidRPr="00FE0E8C" w:rsidRDefault="00FE0E8C" w:rsidP="00FE0E8C">
      <w:pPr>
        <w:keepNext/>
        <w:keepLines/>
        <w:rPr>
          <w:b/>
          <w:snapToGrid w:val="0"/>
          <w:sz w:val="24"/>
          <w:lang w:val="ru-RU"/>
        </w:rPr>
      </w:pPr>
      <w:r w:rsidRPr="00FE0E8C">
        <w:rPr>
          <w:b/>
          <w:snapToGrid w:val="0"/>
          <w:sz w:val="24"/>
          <w:lang w:val="ru-RU"/>
        </w:rPr>
        <w:t>5.1. Авторизация и интеграция с LMS</w:t>
      </w:r>
    </w:p>
    <w:p w:rsidR="0031430E" w:rsidRPr="00262235" w:rsidRDefault="0031430E" w:rsidP="0031430E">
      <w:pPr>
        <w:keepNext/>
        <w:keepLines/>
        <w:ind w:left="709"/>
        <w:jc w:val="right"/>
        <w:rPr>
          <w:i/>
          <w:lang w:val="ru-RU"/>
        </w:rPr>
      </w:pPr>
      <w:r w:rsidRPr="00262235">
        <w:rPr>
          <w:i/>
          <w:snapToGrid w:val="0"/>
          <w:lang w:val="ru-RU"/>
        </w:rPr>
        <w:t xml:space="preserve">Таблица 2 –UC-1.1: Авторизация через LTI-запуск 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="0031430E" w:rsidRPr="00262235" w:rsidTr="0031430E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Параметр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Значение</w:t>
            </w:r>
          </w:p>
        </w:tc>
      </w:tr>
      <w:tr w:rsidR="0031430E" w:rsidRPr="00262235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Уникальный идентификатор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UC-1.1</w:t>
            </w:r>
          </w:p>
        </w:tc>
      </w:tr>
      <w:tr w:rsidR="0031430E" w:rsidRPr="00262235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Автор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spellStart"/>
            <w:r w:rsidRPr="00262235">
              <w:rPr>
                <w:color w:val="0F1115"/>
                <w:lang w:val="ru-RU"/>
              </w:rPr>
              <w:t>Пачев</w:t>
            </w:r>
            <w:proofErr w:type="spellEnd"/>
            <w:r w:rsidRPr="00262235">
              <w:rPr>
                <w:color w:val="0F1115"/>
                <w:lang w:val="ru-RU"/>
              </w:rPr>
              <w:t xml:space="preserve"> Д.К.</w:t>
            </w:r>
          </w:p>
        </w:tc>
      </w:tr>
      <w:tr w:rsidR="0031430E" w:rsidRPr="00262235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Название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Авторизация через LTI-запуск</w:t>
            </w:r>
          </w:p>
        </w:tc>
      </w:tr>
      <w:tr w:rsidR="0031430E" w:rsidRPr="0008067A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Краткое описание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 xml:space="preserve">Пользователь переходит по LTI-ссылке из </w:t>
            </w:r>
            <w:proofErr w:type="spellStart"/>
            <w:r w:rsidRPr="00262235">
              <w:rPr>
                <w:color w:val="0F1115"/>
                <w:lang w:val="ru-RU"/>
              </w:rPr>
              <w:t>Moodle</w:t>
            </w:r>
            <w:proofErr w:type="spellEnd"/>
            <w:r w:rsidRPr="00262235">
              <w:rPr>
                <w:color w:val="0F1115"/>
                <w:lang w:val="ru-RU"/>
              </w:rPr>
              <w:t>, система идентифицирует его и открывает соответствующий модуль тестирования.</w:t>
            </w:r>
          </w:p>
        </w:tc>
      </w:tr>
      <w:tr w:rsidR="0031430E" w:rsidRPr="00262235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Действующие лица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Студент, Преподаватель, Администратор</w:t>
            </w:r>
          </w:p>
        </w:tc>
      </w:tr>
      <w:tr w:rsidR="0031430E" w:rsidRPr="00262235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Связанные ВИ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UC-1.2, UC-2.1</w:t>
            </w:r>
          </w:p>
        </w:tc>
      </w:tr>
      <w:tr w:rsidR="0031430E" w:rsidRPr="00262235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Частота использования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Высокая (при каждом входе)</w:t>
            </w:r>
          </w:p>
        </w:tc>
      </w:tr>
      <w:tr w:rsidR="0031430E" w:rsidRPr="0008067A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Предварительные условия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 xml:space="preserve">Пользователь авторизован в LMS </w:t>
            </w:r>
            <w:proofErr w:type="spellStart"/>
            <w:r w:rsidRPr="00262235">
              <w:rPr>
                <w:color w:val="0F1115"/>
                <w:lang w:val="ru-RU"/>
              </w:rPr>
              <w:t>Moodle</w:t>
            </w:r>
            <w:proofErr w:type="spellEnd"/>
            <w:r w:rsidRPr="00262235">
              <w:rPr>
                <w:color w:val="0F1115"/>
                <w:lang w:val="ru-RU"/>
              </w:rPr>
              <w:t>; система интегрирована с LMS через LTI.</w:t>
            </w:r>
          </w:p>
        </w:tc>
      </w:tr>
      <w:tr w:rsidR="0031430E" w:rsidRPr="0008067A" w:rsidTr="0021755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Выходные условия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 xml:space="preserve">Пользователь авторизован в системе </w:t>
            </w:r>
            <w:proofErr w:type="spellStart"/>
            <w:r w:rsidRPr="00262235">
              <w:rPr>
                <w:color w:val="0F1115"/>
                <w:lang w:val="ru-RU"/>
              </w:rPr>
              <w:t>HardCode</w:t>
            </w:r>
            <w:proofErr w:type="spellEnd"/>
            <w:r w:rsidRPr="00262235">
              <w:rPr>
                <w:color w:val="0F1115"/>
                <w:lang w:val="ru-RU"/>
              </w:rPr>
              <w:t>; открыт нужный модуль тестирования.</w:t>
            </w:r>
          </w:p>
        </w:tc>
      </w:tr>
      <w:tr w:rsidR="00217558" w:rsidRPr="0008067A" w:rsidTr="00217558">
        <w:trPr>
          <w:trHeight w:val="11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17558" w:rsidRPr="00262235" w:rsidRDefault="00217558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Нормальный поток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17558" w:rsidRPr="00262235" w:rsidRDefault="00217558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 xml:space="preserve">1. Пользователь переходит по LTI-ссылке задачи в курсе </w:t>
            </w:r>
            <w:proofErr w:type="spellStart"/>
            <w:r w:rsidRPr="00262235">
              <w:rPr>
                <w:color w:val="0F1115"/>
                <w:lang w:val="ru-RU"/>
              </w:rPr>
              <w:t>Moodle</w:t>
            </w:r>
            <w:proofErr w:type="spellEnd"/>
            <w:r w:rsidRPr="00262235">
              <w:rPr>
                <w:color w:val="0F1115"/>
                <w:lang w:val="ru-RU"/>
              </w:rPr>
              <w:t>.</w:t>
            </w:r>
          </w:p>
          <w:p w:rsidR="00217558" w:rsidRPr="00262235" w:rsidRDefault="00217558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2. Система получает данные о пользователе и идентификаторе задачи. Выполняет вход или добавляет новую запись в БД.</w:t>
            </w:r>
          </w:p>
          <w:p w:rsidR="00217558" w:rsidRPr="00262235" w:rsidRDefault="00217558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3. Система выдаёт сообщение об успешной авторизации.</w:t>
            </w:r>
          </w:p>
          <w:p w:rsidR="00217558" w:rsidRPr="00262235" w:rsidRDefault="00217558" w:rsidP="00217558">
            <w:pPr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4. Система открывает необходимый модуль тестирования.</w:t>
            </w:r>
          </w:p>
        </w:tc>
      </w:tr>
      <w:tr w:rsidR="0031430E" w:rsidRPr="0008067A" w:rsidTr="0021755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Альтернативные направления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A.1. Идент</w:t>
            </w:r>
            <w:r w:rsidR="005530A3" w:rsidRPr="00262235">
              <w:rPr>
                <w:color w:val="0F1115"/>
                <w:lang w:val="ru-RU"/>
              </w:rPr>
              <w:t>ификатор задачи не найден в БД –</w:t>
            </w:r>
            <w:r w:rsidRPr="00262235">
              <w:rPr>
                <w:color w:val="0F1115"/>
                <w:lang w:val="ru-RU"/>
              </w:rPr>
              <w:t xml:space="preserve"> переход на страницу выбора класса задач (UC-2.1).</w:t>
            </w:r>
          </w:p>
        </w:tc>
      </w:tr>
      <w:tr w:rsidR="0031430E" w:rsidRPr="0008067A" w:rsidTr="0094455F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Исключения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E.</w:t>
            </w:r>
            <w:r w:rsidR="005530A3" w:rsidRPr="00262235">
              <w:rPr>
                <w:color w:val="0F1115"/>
                <w:lang w:val="ru-RU"/>
              </w:rPr>
              <w:t xml:space="preserve">1. Ошибка </w:t>
            </w:r>
            <w:proofErr w:type="spellStart"/>
            <w:r w:rsidR="005530A3" w:rsidRPr="00262235">
              <w:rPr>
                <w:color w:val="0F1115"/>
                <w:lang w:val="ru-RU"/>
              </w:rPr>
              <w:t>валидации</w:t>
            </w:r>
            <w:proofErr w:type="spellEnd"/>
            <w:r w:rsidR="005530A3" w:rsidRPr="00262235">
              <w:rPr>
                <w:color w:val="0F1115"/>
                <w:lang w:val="ru-RU"/>
              </w:rPr>
              <w:t xml:space="preserve"> LTI-</w:t>
            </w:r>
            <w:proofErr w:type="spellStart"/>
            <w:r w:rsidR="005530A3" w:rsidRPr="00262235">
              <w:rPr>
                <w:color w:val="0F1115"/>
                <w:lang w:val="ru-RU"/>
              </w:rPr>
              <w:t>токена</w:t>
            </w:r>
            <w:proofErr w:type="spellEnd"/>
            <w:r w:rsidR="005530A3" w:rsidRPr="00262235">
              <w:rPr>
                <w:color w:val="0F1115"/>
                <w:lang w:val="ru-RU"/>
              </w:rPr>
              <w:t xml:space="preserve"> –</w:t>
            </w:r>
            <w:r w:rsidRPr="00262235">
              <w:rPr>
                <w:color w:val="0F1115"/>
                <w:lang w:val="ru-RU"/>
              </w:rPr>
              <w:t xml:space="preserve"> отказ в доступе, перенаправление в </w:t>
            </w:r>
            <w:proofErr w:type="spellStart"/>
            <w:r w:rsidRPr="00262235">
              <w:rPr>
                <w:color w:val="0F1115"/>
                <w:lang w:val="ru-RU"/>
              </w:rPr>
              <w:t>Moodle</w:t>
            </w:r>
            <w:proofErr w:type="spellEnd"/>
            <w:r w:rsidRPr="00262235">
              <w:rPr>
                <w:color w:val="0F1115"/>
                <w:lang w:val="ru-RU"/>
              </w:rPr>
              <w:t>.</w:t>
            </w:r>
          </w:p>
        </w:tc>
      </w:tr>
      <w:tr w:rsidR="0031430E" w:rsidRPr="0008067A" w:rsidTr="0094455F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Бизнес-правила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Пользователи с ролью «Студент» получают доступ только к задачам своих курсов.</w:t>
            </w:r>
          </w:p>
        </w:tc>
      </w:tr>
      <w:tr w:rsidR="0031430E" w:rsidRPr="0008067A" w:rsidTr="0094455F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Специальные требования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262235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 xml:space="preserve">Использование протокола </w:t>
            </w:r>
            <w:proofErr w:type="spellStart"/>
            <w:r w:rsidRPr="00262235">
              <w:rPr>
                <w:color w:val="0F1115"/>
                <w:lang w:val="ru-RU"/>
              </w:rPr>
              <w:t>OpenID</w:t>
            </w:r>
            <w:proofErr w:type="spellEnd"/>
            <w:r w:rsidRPr="00262235">
              <w:rPr>
                <w:color w:val="0F1115"/>
                <w:lang w:val="ru-RU"/>
              </w:rPr>
              <w:t xml:space="preserve"> </w:t>
            </w:r>
            <w:proofErr w:type="spellStart"/>
            <w:r w:rsidRPr="00262235">
              <w:rPr>
                <w:color w:val="0F1115"/>
                <w:lang w:val="ru-RU"/>
              </w:rPr>
              <w:t>Connect</w:t>
            </w:r>
            <w:proofErr w:type="spellEnd"/>
            <w:r w:rsidRPr="00262235">
              <w:rPr>
                <w:color w:val="0F1115"/>
                <w:lang w:val="ru-RU"/>
              </w:rPr>
              <w:t xml:space="preserve"> поверх </w:t>
            </w:r>
            <w:proofErr w:type="spellStart"/>
            <w:r w:rsidRPr="00262235">
              <w:rPr>
                <w:color w:val="0F1115"/>
                <w:lang w:val="ru-RU"/>
              </w:rPr>
              <w:t>OAuth</w:t>
            </w:r>
            <w:proofErr w:type="spellEnd"/>
            <w:r w:rsidRPr="00262235">
              <w:rPr>
                <w:color w:val="0F1115"/>
                <w:lang w:val="ru-RU"/>
              </w:rPr>
              <w:t xml:space="preserve"> 2.0.</w:t>
            </w:r>
          </w:p>
        </w:tc>
      </w:tr>
      <w:tr w:rsidR="0094455F" w:rsidRPr="0008067A" w:rsidTr="0094455F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4455F" w:rsidRPr="00262235" w:rsidRDefault="0094455F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Данные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4455F" w:rsidRPr="00262235" w:rsidRDefault="0094455F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 xml:space="preserve">Вводимые данные: LTI </w:t>
            </w:r>
            <w:proofErr w:type="spellStart"/>
            <w:r w:rsidRPr="00262235">
              <w:rPr>
                <w:color w:val="0F1115"/>
                <w:lang w:val="ru-RU"/>
              </w:rPr>
              <w:t>launch</w:t>
            </w:r>
            <w:proofErr w:type="spellEnd"/>
            <w:r w:rsidRPr="00262235">
              <w:rPr>
                <w:color w:val="0F1115"/>
                <w:lang w:val="ru-RU"/>
              </w:rPr>
              <w:t xml:space="preserve"> </w:t>
            </w:r>
            <w:proofErr w:type="spellStart"/>
            <w:r w:rsidRPr="00262235">
              <w:rPr>
                <w:color w:val="0F1115"/>
                <w:lang w:val="ru-RU"/>
              </w:rPr>
              <w:t>request</w:t>
            </w:r>
            <w:proofErr w:type="spellEnd"/>
            <w:r w:rsidRPr="00262235">
              <w:rPr>
                <w:color w:val="0F1115"/>
                <w:lang w:val="ru-RU"/>
              </w:rPr>
              <w:t xml:space="preserve">, идентификатор платформы/LMS, идентификаторы пользователя и ресурса, параметры запуска, подпись и временные метки </w:t>
            </w:r>
            <w:proofErr w:type="spellStart"/>
            <w:r w:rsidRPr="00262235">
              <w:rPr>
                <w:color w:val="0F1115"/>
                <w:lang w:val="ru-RU"/>
              </w:rPr>
              <w:t>токена</w:t>
            </w:r>
            <w:proofErr w:type="spellEnd"/>
            <w:r w:rsidRPr="00262235">
              <w:rPr>
                <w:color w:val="0F1115"/>
                <w:lang w:val="ru-RU"/>
              </w:rPr>
              <w:t xml:space="preserve">. Отображаемые данные: открытый модуль/задача либо сообщение об ошибке входа. Сохраняемые данные: внутренний ID пользователя, внешний LMS </w:t>
            </w:r>
            <w:proofErr w:type="spellStart"/>
            <w:r w:rsidRPr="00262235">
              <w:rPr>
                <w:color w:val="0F1115"/>
                <w:lang w:val="ru-RU"/>
              </w:rPr>
              <w:t>user</w:t>
            </w:r>
            <w:proofErr w:type="spellEnd"/>
            <w:r w:rsidRPr="00262235">
              <w:rPr>
                <w:color w:val="0F1115"/>
                <w:lang w:val="ru-RU"/>
              </w:rPr>
              <w:t xml:space="preserve"> ID, роль, идентификатор курса/ресурса, время входа и запись аудита.</w:t>
            </w:r>
          </w:p>
        </w:tc>
      </w:tr>
    </w:tbl>
    <w:p w:rsidR="0031430E" w:rsidRPr="00262235" w:rsidRDefault="0031430E" w:rsidP="0031430E">
      <w:pPr>
        <w:keepNext/>
        <w:keepLines/>
        <w:ind w:left="709"/>
        <w:jc w:val="right"/>
        <w:rPr>
          <w:i/>
          <w:snapToGrid w:val="0"/>
          <w:lang w:val="ru-RU"/>
        </w:rPr>
      </w:pPr>
    </w:p>
    <w:p w:rsidR="0031430E" w:rsidRPr="00262235" w:rsidRDefault="0031430E" w:rsidP="0031430E">
      <w:pPr>
        <w:keepNext/>
        <w:keepLines/>
        <w:ind w:left="709"/>
        <w:jc w:val="right"/>
        <w:rPr>
          <w:i/>
          <w:lang w:val="ru-RU"/>
        </w:rPr>
      </w:pPr>
      <w:r w:rsidRPr="00262235">
        <w:rPr>
          <w:i/>
          <w:snapToGrid w:val="0"/>
          <w:lang w:val="ru-RU"/>
        </w:rPr>
        <w:t>Таблица 3 –</w:t>
      </w:r>
      <w:r w:rsidRPr="00262235">
        <w:rPr>
          <w:lang w:val="ru-RU"/>
        </w:rPr>
        <w:t xml:space="preserve"> </w:t>
      </w:r>
      <w:r w:rsidRPr="00262235">
        <w:rPr>
          <w:i/>
          <w:snapToGrid w:val="0"/>
          <w:lang w:val="ru-RU"/>
        </w:rPr>
        <w:t xml:space="preserve">UC-1.2: Передача результата в </w:t>
      </w:r>
      <w:proofErr w:type="spellStart"/>
      <w:r w:rsidRPr="00262235">
        <w:rPr>
          <w:i/>
          <w:snapToGrid w:val="0"/>
          <w:lang w:val="ru-RU"/>
        </w:rPr>
        <w:t>Moodle</w:t>
      </w:r>
      <w:proofErr w:type="spellEnd"/>
      <w:r w:rsidRPr="00262235">
        <w:rPr>
          <w:i/>
          <w:snapToGrid w:val="0"/>
          <w:lang w:val="ru-RU"/>
        </w:rPr>
        <w:t xml:space="preserve"> 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="0031430E" w:rsidRPr="00262235" w:rsidTr="00166E48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Значение</w:t>
            </w:r>
            <w:proofErr w:type="spellEnd"/>
          </w:p>
        </w:tc>
      </w:tr>
      <w:tr w:rsidR="0031430E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Уникальный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идентификатор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r w:rsidRPr="00262235">
              <w:t>UC-1.2</w:t>
            </w:r>
          </w:p>
        </w:tc>
      </w:tr>
      <w:tr w:rsidR="0031430E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Автор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Пачев</w:t>
            </w:r>
            <w:proofErr w:type="spellEnd"/>
            <w:r w:rsidRPr="00262235">
              <w:t xml:space="preserve"> Д.К.</w:t>
            </w:r>
          </w:p>
        </w:tc>
      </w:tr>
      <w:tr w:rsidR="0031430E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Название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Передача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результата</w:t>
            </w:r>
            <w:proofErr w:type="spellEnd"/>
            <w:r w:rsidRPr="00262235">
              <w:t xml:space="preserve"> в Moodle</w:t>
            </w:r>
          </w:p>
        </w:tc>
      </w:tr>
      <w:tr w:rsidR="0031430E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Краткое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описание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 xml:space="preserve">Система формирует итоговый результат тестирования и отправляет его в </w:t>
            </w:r>
            <w:r w:rsidRPr="00262235">
              <w:t>Moodle</w:t>
            </w:r>
            <w:r w:rsidRPr="00262235">
              <w:rPr>
                <w:lang w:val="ru-RU"/>
              </w:rPr>
              <w:t xml:space="preserve"> для фиксации в журнале успеваемости.</w:t>
            </w:r>
          </w:p>
        </w:tc>
      </w:tr>
      <w:tr w:rsidR="0031430E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Действующие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лица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Студент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31430E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Связанные</w:t>
            </w:r>
            <w:proofErr w:type="spellEnd"/>
            <w:r w:rsidRPr="00262235">
              <w:t xml:space="preserve"> ВИ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BB7D4B" w:rsidP="0031430E">
            <w:r>
              <w:t>UC-1.1, UC-2.</w:t>
            </w:r>
            <w:r w:rsidRPr="00BB7D4B">
              <w:t>7</w:t>
            </w:r>
            <w:r w:rsidR="0031430E" w:rsidRPr="00262235">
              <w:t xml:space="preserve"> (include), UC-4.1 (include)</w:t>
            </w:r>
          </w:p>
        </w:tc>
      </w:tr>
      <w:tr w:rsidR="0031430E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Частота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использования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>Высокая (при завершении тестирования, при ручной корректировке)</w:t>
            </w:r>
          </w:p>
        </w:tc>
      </w:tr>
      <w:tr w:rsidR="0031430E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Предварительные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условия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r w:rsidRPr="00262235">
              <w:rPr>
                <w:lang w:val="ru-RU"/>
              </w:rPr>
              <w:t>Сессия завершена (</w:t>
            </w:r>
            <w:r w:rsidRPr="00262235">
              <w:t>UC</w:t>
            </w:r>
            <w:r w:rsidRPr="00262235">
              <w:rPr>
                <w:lang w:val="ru-RU"/>
              </w:rPr>
              <w:t>-2.8) или выполнена ручная корректировка (</w:t>
            </w:r>
            <w:r w:rsidRPr="00262235">
              <w:t>UC</w:t>
            </w:r>
            <w:r w:rsidRPr="00262235">
              <w:rPr>
                <w:lang w:val="ru-RU"/>
              </w:rPr>
              <w:t xml:space="preserve">-4.1). </w:t>
            </w:r>
            <w:proofErr w:type="spellStart"/>
            <w:r w:rsidRPr="00262235">
              <w:t>Настроена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интеграция</w:t>
            </w:r>
            <w:proofErr w:type="spellEnd"/>
            <w:r w:rsidRPr="00262235">
              <w:t xml:space="preserve"> с Moodle.</w:t>
            </w:r>
          </w:p>
        </w:tc>
      </w:tr>
      <w:tr w:rsidR="0031430E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Выходные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условия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 xml:space="preserve">Результат зафиксирован в журнале успеваемости </w:t>
            </w:r>
            <w:r w:rsidRPr="00262235">
              <w:t>Moodle</w:t>
            </w:r>
            <w:r w:rsidRPr="00262235">
              <w:rPr>
                <w:lang w:val="ru-RU"/>
              </w:rPr>
              <w:t>.</w:t>
            </w:r>
          </w:p>
        </w:tc>
      </w:tr>
      <w:tr w:rsidR="00217558" w:rsidRPr="0008067A" w:rsidTr="0094455F">
        <w:trPr>
          <w:trHeight w:val="1048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17558" w:rsidRPr="00262235" w:rsidRDefault="00217558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lastRenderedPageBreak/>
              <w:t>Нормальный поток</w:t>
            </w:r>
          </w:p>
          <w:p w:rsidR="00217558" w:rsidRPr="00262235" w:rsidRDefault="00217558" w:rsidP="0031430E">
            <w:proofErr w:type="spellStart"/>
            <w:r w:rsidRPr="00262235">
              <w:t>Альтернативные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направления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17558" w:rsidRPr="00262235" w:rsidRDefault="00217558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>1. Система формирует итоговый результат на основе пройденных проверок.</w:t>
            </w:r>
          </w:p>
          <w:p w:rsidR="00217558" w:rsidRPr="00262235" w:rsidRDefault="00217558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 xml:space="preserve">2. Система отправляет результат в </w:t>
            </w:r>
            <w:r w:rsidRPr="00262235">
              <w:t>Moodle</w:t>
            </w:r>
            <w:r w:rsidRPr="00262235">
              <w:rPr>
                <w:lang w:val="ru-RU"/>
              </w:rPr>
              <w:t>.</w:t>
            </w:r>
          </w:p>
          <w:p w:rsidR="00217558" w:rsidRPr="00262235" w:rsidRDefault="00217558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 xml:space="preserve">3. </w:t>
            </w:r>
            <w:r w:rsidRPr="00262235">
              <w:t>Moodle</w:t>
            </w:r>
            <w:r w:rsidRPr="00262235">
              <w:rPr>
                <w:lang w:val="ru-RU"/>
              </w:rPr>
              <w:t xml:space="preserve"> фиксирует оценку в журнале студента (добавляет или изменяет существующую).</w:t>
            </w:r>
          </w:p>
        </w:tc>
      </w:tr>
      <w:tr w:rsidR="0031430E" w:rsidRPr="0008067A" w:rsidTr="0094455F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Альтернативные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направления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Pr>
              <w:rPr>
                <w:lang w:val="ru-RU"/>
              </w:rPr>
            </w:pPr>
            <w:r w:rsidRPr="00262235">
              <w:t>A</w:t>
            </w:r>
            <w:r w:rsidRPr="00262235">
              <w:rPr>
                <w:lang w:val="ru-RU"/>
              </w:rPr>
              <w:t xml:space="preserve">.1. </w:t>
            </w:r>
            <w:r w:rsidRPr="00262235">
              <w:t>Moodle</w:t>
            </w:r>
            <w:r w:rsidR="005530A3" w:rsidRPr="00262235">
              <w:rPr>
                <w:lang w:val="ru-RU"/>
              </w:rPr>
              <w:t xml:space="preserve"> недоступен –</w:t>
            </w:r>
            <w:r w:rsidRPr="00262235">
              <w:rPr>
                <w:lang w:val="ru-RU"/>
              </w:rPr>
              <w:t xml:space="preserve"> система сохраняет результат и повторяет попытку отправки позднее.</w:t>
            </w:r>
          </w:p>
        </w:tc>
      </w:tr>
      <w:tr w:rsidR="0031430E" w:rsidRPr="0008067A" w:rsidTr="0094455F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31430E" w:rsidRPr="00262235" w:rsidRDefault="0031430E" w:rsidP="0031430E">
            <w:proofErr w:type="spellStart"/>
            <w:r w:rsidRPr="00262235">
              <w:t>Исключения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31430E" w:rsidRPr="00262235" w:rsidRDefault="0031430E" w:rsidP="0031430E">
            <w:pPr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 xml:space="preserve">.1. Отказ аутентификации на стороне </w:t>
            </w:r>
            <w:r w:rsidRPr="00262235">
              <w:t>Moodle</w:t>
            </w:r>
            <w:r w:rsidR="005530A3" w:rsidRPr="00262235">
              <w:rPr>
                <w:lang w:val="ru-RU"/>
              </w:rPr>
              <w:t xml:space="preserve"> –</w:t>
            </w:r>
            <w:r w:rsidRPr="00262235">
              <w:rPr>
                <w:lang w:val="ru-RU"/>
              </w:rPr>
              <w:t xml:space="preserve"> запись в лог, уведомление администратора.</w:t>
            </w:r>
          </w:p>
        </w:tc>
      </w:tr>
      <w:tr w:rsidR="0031430E" w:rsidRPr="0008067A" w:rsidTr="0094455F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roofErr w:type="spellStart"/>
            <w:r w:rsidRPr="00262235">
              <w:t>Бизнес-правила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262235" w:rsidRDefault="0031430E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 xml:space="preserve">Итоговая оценка не может быть перезаписана без прохождения </w:t>
            </w:r>
            <w:r w:rsidRPr="00262235">
              <w:t>UC</w:t>
            </w:r>
            <w:r w:rsidR="00BB7D4B">
              <w:rPr>
                <w:lang w:val="ru-RU"/>
              </w:rPr>
              <w:t>-2.2</w:t>
            </w:r>
            <w:r w:rsidRPr="00262235">
              <w:rPr>
                <w:lang w:val="ru-RU"/>
              </w:rPr>
              <w:t xml:space="preserve"> (</w:t>
            </w:r>
            <w:proofErr w:type="spellStart"/>
            <w:r w:rsidRPr="00262235">
              <w:rPr>
                <w:lang w:val="ru-RU"/>
              </w:rPr>
              <w:t>перепрохождение</w:t>
            </w:r>
            <w:proofErr w:type="spellEnd"/>
            <w:r w:rsidRPr="00262235">
              <w:rPr>
                <w:lang w:val="ru-RU"/>
              </w:rPr>
              <w:t xml:space="preserve">) или </w:t>
            </w:r>
            <w:r w:rsidRPr="00262235">
              <w:t>UC</w:t>
            </w:r>
            <w:r w:rsidRPr="00262235">
              <w:rPr>
                <w:lang w:val="ru-RU"/>
              </w:rPr>
              <w:t>-4.1 (ручная корректировка).</w:t>
            </w:r>
          </w:p>
        </w:tc>
      </w:tr>
      <w:tr w:rsidR="0094455F" w:rsidRPr="0008067A" w:rsidTr="0094455F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4455F" w:rsidRPr="00262235" w:rsidRDefault="0094455F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 xml:space="preserve">Данные 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4455F" w:rsidRPr="00262235" w:rsidRDefault="0094455F" w:rsidP="0031430E">
            <w:pPr>
              <w:rPr>
                <w:lang w:val="ru-RU"/>
              </w:rPr>
            </w:pPr>
            <w:r w:rsidRPr="00262235">
              <w:rPr>
                <w:lang w:val="ru-RU"/>
              </w:rPr>
              <w:t xml:space="preserve">Вводимые данные: итоговая оценка, идентификаторы студента и курса, идентификатор активности </w:t>
            </w:r>
            <w:proofErr w:type="spellStart"/>
            <w:r w:rsidRPr="00262235">
              <w:rPr>
                <w:lang w:val="ru-RU"/>
              </w:rPr>
              <w:t>Moodle</w:t>
            </w:r>
            <w:proofErr w:type="spellEnd"/>
            <w:r w:rsidRPr="00262235">
              <w:rPr>
                <w:lang w:val="ru-RU"/>
              </w:rPr>
              <w:t xml:space="preserve">, результат проверки и сведения об авторизации интеграции. Отображаемые данные: статус передачи, подтверждение </w:t>
            </w:r>
            <w:proofErr w:type="spellStart"/>
            <w:r w:rsidRPr="00262235">
              <w:rPr>
                <w:lang w:val="ru-RU"/>
              </w:rPr>
              <w:t>Moodle</w:t>
            </w:r>
            <w:proofErr w:type="spellEnd"/>
            <w:r w:rsidRPr="00262235">
              <w:rPr>
                <w:lang w:val="ru-RU"/>
              </w:rPr>
              <w:t xml:space="preserve"> либо уведомление о повторной отправке. Сохраняемые данные: итоговый результат, дата завершения, статус синхронизации, число попыток передачи и текст ошибки.</w:t>
            </w:r>
          </w:p>
        </w:tc>
      </w:tr>
    </w:tbl>
    <w:p w:rsidR="0031430E" w:rsidRDefault="0031430E" w:rsidP="00BD72AF">
      <w:pPr>
        <w:pStyle w:val="Paragraph2"/>
        <w:ind w:left="0"/>
        <w:rPr>
          <w:snapToGrid w:val="0"/>
          <w:lang w:val="ru-RU"/>
        </w:rPr>
      </w:pPr>
    </w:p>
    <w:p w:rsidR="00FE0E8C" w:rsidRPr="00FE0E8C" w:rsidRDefault="00FE0E8C" w:rsidP="00BD72AF">
      <w:pPr>
        <w:pStyle w:val="Paragraph2"/>
        <w:ind w:left="0"/>
        <w:rPr>
          <w:b/>
          <w:snapToGrid w:val="0"/>
          <w:sz w:val="24"/>
          <w:lang w:val="ru-RU"/>
        </w:rPr>
      </w:pPr>
      <w:r w:rsidRPr="00FE0E8C">
        <w:rPr>
          <w:b/>
          <w:snapToGrid w:val="0"/>
          <w:sz w:val="24"/>
          <w:lang w:val="ru-RU"/>
        </w:rPr>
        <w:t>5.2. Работа студента с задачами</w:t>
      </w:r>
    </w:p>
    <w:p w:rsidR="009548AA" w:rsidRPr="00262235" w:rsidRDefault="00C73451" w:rsidP="00166E48">
      <w:pPr>
        <w:keepNext/>
        <w:keepLines/>
        <w:jc w:val="right"/>
        <w:rPr>
          <w:i/>
          <w:lang w:val="ru-RU"/>
        </w:rPr>
      </w:pPr>
      <w:r w:rsidRPr="00262235">
        <w:rPr>
          <w:i/>
          <w:snapToGrid w:val="0"/>
          <w:lang w:val="ru-RU"/>
        </w:rPr>
        <w:t>Таблица 4</w:t>
      </w:r>
      <w:r w:rsidR="009548AA" w:rsidRPr="00262235">
        <w:rPr>
          <w:i/>
          <w:snapToGrid w:val="0"/>
          <w:lang w:val="ru-RU"/>
        </w:rPr>
        <w:t xml:space="preserve"> – UC-2.</w:t>
      </w:r>
      <w:r w:rsidR="00BD72AF" w:rsidRPr="00262235">
        <w:rPr>
          <w:i/>
          <w:snapToGrid w:val="0"/>
          <w:lang w:val="ru-RU"/>
        </w:rPr>
        <w:t>1</w:t>
      </w:r>
      <w:r w:rsidR="009548AA" w:rsidRPr="00262235">
        <w:rPr>
          <w:i/>
          <w:snapToGrid w:val="0"/>
          <w:lang w:val="ru-RU"/>
        </w:rPr>
        <w:t>: Просмотр заданий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="009548AA" w:rsidRPr="00262235" w:rsidTr="00166E48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kern w:val="2"/>
              </w:rPr>
              <w:t>Параметр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kern w:val="2"/>
              </w:rPr>
              <w:t>Значение</w:t>
            </w:r>
            <w:proofErr w:type="spellEnd"/>
          </w:p>
        </w:tc>
      </w:tr>
      <w:tr w:rsidR="009548AA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Уникальный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идентификатор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BD72AF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</w:rPr>
              <w:t>UC-2.</w:t>
            </w:r>
            <w:r w:rsidR="00BD72AF" w:rsidRPr="00262235">
              <w:rPr>
                <w:kern w:val="2"/>
                <w:lang w:val="ru-RU"/>
              </w:rPr>
              <w:t>1</w:t>
            </w:r>
          </w:p>
        </w:tc>
      </w:tr>
      <w:tr w:rsidR="009548AA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Автор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kern w:val="2"/>
              </w:rPr>
              <w:t>Пачев</w:t>
            </w:r>
            <w:proofErr w:type="spellEnd"/>
            <w:r w:rsidRPr="00262235">
              <w:rPr>
                <w:kern w:val="2"/>
              </w:rPr>
              <w:t xml:space="preserve"> Д.К.</w:t>
            </w:r>
          </w:p>
        </w:tc>
      </w:tr>
      <w:tr w:rsidR="009548AA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Название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kern w:val="2"/>
              </w:rPr>
              <w:t>Просмотр</w:t>
            </w:r>
            <w:proofErr w:type="spellEnd"/>
            <w:r w:rsidRPr="00262235">
              <w:rPr>
                <w:kern w:val="2"/>
              </w:rPr>
              <w:t xml:space="preserve"> </w:t>
            </w:r>
            <w:proofErr w:type="spellStart"/>
            <w:r w:rsidRPr="00262235">
              <w:rPr>
                <w:kern w:val="2"/>
              </w:rPr>
              <w:t>заданий</w:t>
            </w:r>
            <w:proofErr w:type="spellEnd"/>
          </w:p>
        </w:tc>
      </w:tr>
      <w:tr w:rsidR="009548A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Краткое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описание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Пользователь видит список задач модуля, количество попыток и общее время, начинает выполнение.</w:t>
            </w:r>
          </w:p>
        </w:tc>
      </w:tr>
      <w:tr w:rsidR="009548AA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Действующие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лица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kern w:val="2"/>
              </w:rPr>
              <w:t>Студент</w:t>
            </w:r>
            <w:proofErr w:type="spellEnd"/>
          </w:p>
        </w:tc>
      </w:tr>
      <w:tr w:rsidR="009548AA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Связанные</w:t>
            </w:r>
            <w:proofErr w:type="spellEnd"/>
            <w:r w:rsidRPr="00262235">
              <w:rPr>
                <w:bCs/>
                <w:kern w:val="2"/>
              </w:rPr>
              <w:t xml:space="preserve"> ВИ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r w:rsidRPr="00262235">
              <w:rPr>
                <w:kern w:val="2"/>
              </w:rPr>
              <w:t>UC-2.3 (extend), UC-2.4, UC-4.2 (extend)</w:t>
            </w:r>
          </w:p>
        </w:tc>
      </w:tr>
      <w:tr w:rsidR="009548AA" w:rsidRPr="00262235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Частота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использования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kern w:val="2"/>
              </w:rPr>
              <w:t>Высокая</w:t>
            </w:r>
            <w:proofErr w:type="spellEnd"/>
          </w:p>
        </w:tc>
      </w:tr>
      <w:tr w:rsidR="009548A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Предварительные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условия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BD72AF" w:rsidP="009548AA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lang w:val="ru-RU"/>
              </w:rPr>
              <w:t>Пользователь авторизован через LTI (UC-1.1).</w:t>
            </w:r>
          </w:p>
        </w:tc>
      </w:tr>
      <w:tr w:rsidR="009548A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Выходные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условия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Пользователь видит список задач и приступает к их выполнению.</w:t>
            </w:r>
          </w:p>
        </w:tc>
      </w:tr>
      <w:tr w:rsidR="009548AA" w:rsidRPr="0008067A" w:rsidTr="00166E48">
        <w:trPr>
          <w:trHeight w:val="95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Нормальный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поток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1. Пользователь выбирает модуль тестирования.</w:t>
            </w:r>
            <w:r w:rsidRPr="00262235">
              <w:rPr>
                <w:kern w:val="2"/>
                <w:lang w:val="ru-RU"/>
              </w:rPr>
              <w:br/>
              <w:t>2. Система отображает количество задач, время на их выполнение и количество доступных попыток для каждой задачи.</w:t>
            </w:r>
            <w:r w:rsidRPr="00262235">
              <w:rPr>
                <w:kern w:val="2"/>
                <w:lang w:val="ru-RU"/>
              </w:rPr>
              <w:br/>
              <w:t>3. Пользователь соглашается. Система открывает первое задание модуля и запускает отсчёт времени.</w:t>
            </w:r>
          </w:p>
        </w:tc>
      </w:tr>
      <w:tr w:rsidR="009548A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t>Альтернативные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направления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А.2-</w:t>
            </w:r>
            <w:r w:rsidRPr="00262235">
              <w:rPr>
                <w:kern w:val="2"/>
              </w:rPr>
              <w:t>a</w:t>
            </w:r>
            <w:r w:rsidRPr="00262235">
              <w:rPr>
                <w:kern w:val="2"/>
                <w:lang w:val="ru-RU"/>
              </w:rPr>
              <w:t>. По</w:t>
            </w:r>
            <w:r w:rsidR="005530A3" w:rsidRPr="00262235">
              <w:rPr>
                <w:kern w:val="2"/>
                <w:lang w:val="ru-RU"/>
              </w:rPr>
              <w:t>льзователь уже выполнил модуль –</w:t>
            </w:r>
            <w:r w:rsidRPr="00262235">
              <w:rPr>
                <w:kern w:val="2"/>
                <w:lang w:val="ru-RU"/>
              </w:rPr>
              <w:t xml:space="preserve"> отображаются результаты тестирования (</w:t>
            </w:r>
            <w:r w:rsidRPr="00262235">
              <w:rPr>
                <w:kern w:val="2"/>
              </w:rPr>
              <w:t>UC</w:t>
            </w:r>
            <w:r w:rsidRPr="00262235">
              <w:rPr>
                <w:kern w:val="2"/>
                <w:lang w:val="ru-RU"/>
              </w:rPr>
              <w:t>-2.8).</w:t>
            </w:r>
          </w:p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А.2-</w:t>
            </w:r>
            <w:r w:rsidRPr="00262235">
              <w:rPr>
                <w:kern w:val="2"/>
              </w:rPr>
              <w:t>b</w:t>
            </w:r>
            <w:r w:rsidRPr="00262235">
              <w:rPr>
                <w:kern w:val="2"/>
                <w:lang w:val="ru-RU"/>
              </w:rPr>
              <w:t xml:space="preserve">. Модуль выполнен, но администратор дал разрешение на </w:t>
            </w:r>
            <w:proofErr w:type="spellStart"/>
            <w:r w:rsidRPr="00262235">
              <w:rPr>
                <w:kern w:val="2"/>
                <w:lang w:val="ru-RU"/>
              </w:rPr>
              <w:t>перепрохождение</w:t>
            </w:r>
            <w:proofErr w:type="spellEnd"/>
            <w:r w:rsidRPr="00262235">
              <w:rPr>
                <w:kern w:val="2"/>
                <w:lang w:val="ru-RU"/>
              </w:rPr>
              <w:t xml:space="preserve"> (</w:t>
            </w:r>
            <w:r w:rsidRPr="00262235">
              <w:rPr>
                <w:kern w:val="2"/>
              </w:rPr>
              <w:t>UC</w:t>
            </w:r>
            <w:r w:rsidR="005530A3" w:rsidRPr="00262235">
              <w:rPr>
                <w:kern w:val="2"/>
                <w:lang w:val="ru-RU"/>
              </w:rPr>
              <w:t>-4.2) –</w:t>
            </w:r>
            <w:r w:rsidRPr="00262235">
              <w:rPr>
                <w:kern w:val="2"/>
                <w:lang w:val="ru-RU"/>
              </w:rPr>
              <w:t xml:space="preserve"> отображается кнопка «</w:t>
            </w:r>
            <w:proofErr w:type="spellStart"/>
            <w:r w:rsidRPr="00262235">
              <w:rPr>
                <w:kern w:val="2"/>
                <w:lang w:val="ru-RU"/>
              </w:rPr>
              <w:t>Перепройти</w:t>
            </w:r>
            <w:proofErr w:type="spellEnd"/>
            <w:r w:rsidRPr="00262235">
              <w:rPr>
                <w:kern w:val="2"/>
                <w:lang w:val="ru-RU"/>
              </w:rPr>
              <w:t>».</w:t>
            </w:r>
          </w:p>
          <w:p w:rsidR="009548AA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А.2-</w:t>
            </w:r>
            <w:r w:rsidRPr="00262235">
              <w:rPr>
                <w:kern w:val="2"/>
              </w:rPr>
              <w:t>c</w:t>
            </w:r>
            <w:r w:rsidR="005530A3" w:rsidRPr="00262235">
              <w:rPr>
                <w:kern w:val="2"/>
                <w:lang w:val="ru-RU"/>
              </w:rPr>
              <w:t>. Пользователь отказывается –</w:t>
            </w:r>
            <w:r w:rsidRPr="00262235">
              <w:rPr>
                <w:kern w:val="2"/>
                <w:lang w:val="ru-RU"/>
              </w:rPr>
              <w:t xml:space="preserve"> возврат к списку задач.</w:t>
            </w:r>
          </w:p>
        </w:tc>
      </w:tr>
      <w:tr w:rsidR="0045042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5042A" w:rsidRPr="00262235" w:rsidRDefault="0045042A" w:rsidP="009548AA">
            <w:pPr>
              <w:spacing w:line="240" w:lineRule="auto"/>
              <w:rPr>
                <w:bCs/>
                <w:kern w:val="2"/>
                <w:lang w:val="ru-RU"/>
              </w:rPr>
            </w:pPr>
            <w:r w:rsidRPr="00262235">
              <w:rPr>
                <w:bCs/>
                <w:kern w:val="2"/>
                <w:lang w:val="ru-RU"/>
              </w:rPr>
              <w:t>Исключения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</w:rPr>
              <w:t>E</w:t>
            </w:r>
            <w:r w:rsidRPr="00262235">
              <w:rPr>
                <w:kern w:val="2"/>
                <w:lang w:val="ru-RU"/>
              </w:rPr>
              <w:t>.1-</w:t>
            </w:r>
            <w:r w:rsidRPr="00262235">
              <w:rPr>
                <w:kern w:val="2"/>
              </w:rPr>
              <w:t>a</w:t>
            </w:r>
            <w:r w:rsidR="005530A3" w:rsidRPr="00262235">
              <w:rPr>
                <w:kern w:val="2"/>
                <w:lang w:val="ru-RU"/>
              </w:rPr>
              <w:t>. Сессия пользователя истекла –</w:t>
            </w:r>
            <w:r w:rsidRPr="00262235">
              <w:rPr>
                <w:kern w:val="2"/>
                <w:lang w:val="ru-RU"/>
              </w:rPr>
              <w:t xml:space="preserve"> система перенаправляет на страницу авторизации.</w:t>
            </w:r>
          </w:p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</w:rPr>
              <w:t>E</w:t>
            </w:r>
            <w:r w:rsidRPr="00262235">
              <w:rPr>
                <w:kern w:val="2"/>
                <w:lang w:val="ru-RU"/>
              </w:rPr>
              <w:t>.2-</w:t>
            </w:r>
            <w:r w:rsidRPr="00262235">
              <w:rPr>
                <w:kern w:val="2"/>
              </w:rPr>
              <w:t>a</w:t>
            </w:r>
            <w:r w:rsidR="005530A3" w:rsidRPr="00262235">
              <w:rPr>
                <w:kern w:val="2"/>
                <w:lang w:val="ru-RU"/>
              </w:rPr>
              <w:t>. В модуле отсутствуют задачи –</w:t>
            </w:r>
            <w:r w:rsidRPr="00262235">
              <w:rPr>
                <w:kern w:val="2"/>
                <w:lang w:val="ru-RU"/>
              </w:rPr>
              <w:t xml:space="preserve"> выводится сообщение «В модуле нет заданий».</w:t>
            </w:r>
          </w:p>
          <w:p w:rsidR="0045042A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</w:rPr>
              <w:t>E</w:t>
            </w:r>
            <w:r w:rsidRPr="00262235">
              <w:rPr>
                <w:kern w:val="2"/>
                <w:lang w:val="ru-RU"/>
              </w:rPr>
              <w:t>.2-</w:t>
            </w:r>
            <w:r w:rsidRPr="00262235">
              <w:rPr>
                <w:kern w:val="2"/>
              </w:rPr>
              <w:t>b</w:t>
            </w:r>
            <w:r w:rsidRPr="00262235">
              <w:rPr>
                <w:kern w:val="2"/>
                <w:lang w:val="ru-RU"/>
              </w:rPr>
              <w:t xml:space="preserve">. </w:t>
            </w:r>
            <w:r w:rsidR="005530A3" w:rsidRPr="00262235">
              <w:rPr>
                <w:kern w:val="2"/>
                <w:lang w:val="ru-RU"/>
              </w:rPr>
              <w:t>Ошибка получения данных модуля –</w:t>
            </w:r>
            <w:r w:rsidRPr="00262235">
              <w:rPr>
                <w:kern w:val="2"/>
                <w:lang w:val="ru-RU"/>
              </w:rPr>
              <w:t xml:space="preserve"> сообщение об ошибке и предложение повторить запрос.</w:t>
            </w:r>
          </w:p>
        </w:tc>
      </w:tr>
      <w:tr w:rsidR="0045042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5042A" w:rsidRPr="00262235" w:rsidRDefault="0045042A" w:rsidP="009548AA">
            <w:pPr>
              <w:spacing w:line="240" w:lineRule="auto"/>
              <w:rPr>
                <w:bCs/>
                <w:kern w:val="2"/>
                <w:lang w:val="ru-RU"/>
              </w:rPr>
            </w:pPr>
            <w:r w:rsidRPr="00262235">
              <w:rPr>
                <w:bCs/>
                <w:kern w:val="2"/>
                <w:lang w:val="ru-RU"/>
              </w:rPr>
              <w:t>Бизнес-правила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БП-1. Студент видит только модули и задачи, входящие в доступные ему курсы.</w:t>
            </w:r>
          </w:p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БП-2. Количество попыток и время выполнения задаются преподавателем при создании задачи.</w:t>
            </w:r>
          </w:p>
          <w:p w:rsidR="0045042A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БП-3. Запуск модуля возможен только при наличии хотя бы одной задачи.</w:t>
            </w:r>
          </w:p>
        </w:tc>
      </w:tr>
      <w:tr w:rsidR="0045042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5042A" w:rsidRPr="00262235" w:rsidRDefault="0045042A" w:rsidP="009548AA">
            <w:pPr>
              <w:spacing w:line="240" w:lineRule="auto"/>
              <w:rPr>
                <w:bCs/>
                <w:kern w:val="2"/>
                <w:lang w:val="ru-RU"/>
              </w:rPr>
            </w:pPr>
            <w:r w:rsidRPr="00262235">
              <w:rPr>
                <w:bCs/>
                <w:kern w:val="2"/>
                <w:lang w:val="ru-RU"/>
              </w:rPr>
              <w:t>Данные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 xml:space="preserve">Отображаемые данные: название модуля, список задач (название, статус, </w:t>
            </w:r>
            <w:r w:rsidRPr="00262235">
              <w:rPr>
                <w:kern w:val="2"/>
                <w:lang w:val="ru-RU"/>
              </w:rPr>
              <w:lastRenderedPageBreak/>
              <w:t>количество попыток, время), общее время модуля, кнопка «Начать».</w:t>
            </w:r>
          </w:p>
          <w:p w:rsidR="00166E48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Вводимые данные: выбор модуля, подтверждение начала.</w:t>
            </w:r>
          </w:p>
          <w:p w:rsidR="0045042A" w:rsidRPr="00262235" w:rsidRDefault="00166E48" w:rsidP="00166E48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Сохраняемые данные: ID пользователя, ID модуля, время начала сессии, счётчики попыток.</w:t>
            </w:r>
          </w:p>
        </w:tc>
      </w:tr>
      <w:tr w:rsidR="009548AA" w:rsidRPr="0008067A" w:rsidTr="00166E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548AA" w:rsidRPr="00262235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262235">
              <w:rPr>
                <w:bCs/>
                <w:kern w:val="2"/>
              </w:rPr>
              <w:lastRenderedPageBreak/>
              <w:t>Точки</w:t>
            </w:r>
            <w:proofErr w:type="spellEnd"/>
            <w:r w:rsidRPr="00262235">
              <w:rPr>
                <w:bCs/>
                <w:kern w:val="2"/>
              </w:rPr>
              <w:t xml:space="preserve"> </w:t>
            </w:r>
            <w:proofErr w:type="spellStart"/>
            <w:r w:rsidRPr="00262235">
              <w:rPr>
                <w:bCs/>
                <w:kern w:val="2"/>
              </w:rPr>
              <w:t>расширения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548AA" w:rsidRPr="00262235" w:rsidRDefault="005530A3" w:rsidP="009548AA">
            <w:pPr>
              <w:spacing w:line="240" w:lineRule="auto"/>
              <w:rPr>
                <w:kern w:val="2"/>
                <w:lang w:val="ru-RU"/>
              </w:rPr>
            </w:pPr>
            <w:r w:rsidRPr="00262235">
              <w:rPr>
                <w:kern w:val="2"/>
                <w:lang w:val="ru-RU"/>
              </w:rPr>
              <w:t>Кнопка «</w:t>
            </w:r>
            <w:proofErr w:type="spellStart"/>
            <w:r w:rsidRPr="00262235">
              <w:rPr>
                <w:kern w:val="2"/>
                <w:lang w:val="ru-RU"/>
              </w:rPr>
              <w:t>Перепройти</w:t>
            </w:r>
            <w:proofErr w:type="spellEnd"/>
            <w:r w:rsidRPr="00262235">
              <w:rPr>
                <w:kern w:val="2"/>
                <w:lang w:val="ru-RU"/>
              </w:rPr>
              <w:t xml:space="preserve">» – </w:t>
            </w:r>
            <w:r w:rsidR="009548AA" w:rsidRPr="00262235">
              <w:rPr>
                <w:kern w:val="2"/>
                <w:lang w:val="ru-RU"/>
              </w:rPr>
              <w:t xml:space="preserve">расширяется </w:t>
            </w:r>
            <w:r w:rsidR="009548AA" w:rsidRPr="00262235">
              <w:rPr>
                <w:kern w:val="2"/>
              </w:rPr>
              <w:t>UC</w:t>
            </w:r>
            <w:r w:rsidR="009548AA" w:rsidRPr="00262235">
              <w:rPr>
                <w:kern w:val="2"/>
                <w:lang w:val="ru-RU"/>
              </w:rPr>
              <w:t>-2.3. Появление к</w:t>
            </w:r>
            <w:r w:rsidRPr="00262235">
              <w:rPr>
                <w:kern w:val="2"/>
                <w:lang w:val="ru-RU"/>
              </w:rPr>
              <w:t>нопки после добавления попыток –</w:t>
            </w:r>
            <w:r w:rsidR="009548AA" w:rsidRPr="00262235">
              <w:rPr>
                <w:kern w:val="2"/>
                <w:lang w:val="ru-RU"/>
              </w:rPr>
              <w:t xml:space="preserve"> расширяется </w:t>
            </w:r>
            <w:r w:rsidR="009548AA" w:rsidRPr="00262235">
              <w:rPr>
                <w:kern w:val="2"/>
              </w:rPr>
              <w:t>UC</w:t>
            </w:r>
            <w:r w:rsidR="009548AA" w:rsidRPr="00262235">
              <w:rPr>
                <w:kern w:val="2"/>
                <w:lang w:val="ru-RU"/>
              </w:rPr>
              <w:t>-4.2.</w:t>
            </w:r>
          </w:p>
        </w:tc>
      </w:tr>
    </w:tbl>
    <w:p w:rsidR="00401857" w:rsidRPr="00262235" w:rsidRDefault="00401857" w:rsidP="0049531C">
      <w:pPr>
        <w:pStyle w:val="Paragraph2"/>
        <w:ind w:left="709"/>
        <w:rPr>
          <w:snapToGrid w:val="0"/>
          <w:lang w:val="ru-RU"/>
        </w:rPr>
      </w:pPr>
    </w:p>
    <w:p w:rsidR="009548AA" w:rsidRPr="00262235" w:rsidRDefault="00C73451" w:rsidP="009548A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262235">
        <w:rPr>
          <w:bCs/>
          <w:i/>
          <w:color w:val="0F1115"/>
        </w:rPr>
        <w:t>Таблица</w:t>
      </w:r>
      <w:proofErr w:type="spellEnd"/>
      <w:r w:rsidRPr="00262235">
        <w:rPr>
          <w:bCs/>
          <w:i/>
          <w:color w:val="0F1115"/>
        </w:rPr>
        <w:t xml:space="preserve"> 5</w:t>
      </w:r>
      <w:r w:rsidR="009548AA" w:rsidRPr="00262235">
        <w:rPr>
          <w:bCs/>
          <w:i/>
          <w:color w:val="0F1115"/>
        </w:rPr>
        <w:t xml:space="preserve"> – UC-2.</w:t>
      </w:r>
      <w:r w:rsidR="00BD72AF" w:rsidRPr="00262235">
        <w:rPr>
          <w:bCs/>
          <w:i/>
          <w:color w:val="0F1115"/>
          <w:lang w:val="ru-RU"/>
        </w:rPr>
        <w:t>2</w:t>
      </w:r>
      <w:r w:rsidR="009548AA" w:rsidRPr="00262235">
        <w:rPr>
          <w:bCs/>
          <w:i/>
          <w:color w:val="0F1115"/>
        </w:rPr>
        <w:t xml:space="preserve">: </w:t>
      </w:r>
      <w:proofErr w:type="spellStart"/>
      <w:r w:rsidR="009548AA" w:rsidRPr="00262235">
        <w:rPr>
          <w:bCs/>
          <w:i/>
          <w:color w:val="0F1115"/>
        </w:rPr>
        <w:t>Перепрохождение</w:t>
      </w:r>
      <w:proofErr w:type="spellEnd"/>
      <w:r w:rsidR="009548AA" w:rsidRPr="00262235">
        <w:rPr>
          <w:bCs/>
          <w:i/>
          <w:color w:val="0F1115"/>
        </w:rPr>
        <w:t xml:space="preserve"> </w:t>
      </w:r>
      <w:proofErr w:type="spellStart"/>
      <w:r w:rsidR="009548AA" w:rsidRPr="00262235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B65EB5">
        <w:trPr>
          <w:trHeight w:val="118"/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</w:pPr>
            <w:r w:rsidRPr="00262235">
              <w:t>UC-2.2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Святохо</w:t>
            </w:r>
            <w:proofErr w:type="spellEnd"/>
            <w:r w:rsidRPr="00262235">
              <w:t xml:space="preserve"> В.В.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Перепрохождение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модуля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запускает повторное прохождение модуля; предыдущие результаты стираются.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Студент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>-2.1</w:t>
            </w:r>
            <w:r w:rsidR="009548AA" w:rsidRPr="00262235">
              <w:rPr>
                <w:lang w:val="ru-RU"/>
              </w:rPr>
              <w:t xml:space="preserve"> (</w:t>
            </w:r>
            <w:r w:rsidR="009548AA" w:rsidRPr="00262235">
              <w:t>extend</w:t>
            </w:r>
            <w:r w:rsidR="009548AA" w:rsidRPr="00262235">
              <w:rPr>
                <w:lang w:val="ru-RU"/>
              </w:rPr>
              <w:t xml:space="preserve">), </w:t>
            </w:r>
            <w:r w:rsidR="009548AA" w:rsidRPr="00262235">
              <w:t>UC</w:t>
            </w:r>
            <w:r w:rsidRPr="00262235">
              <w:rPr>
                <w:lang w:val="ru-RU"/>
              </w:rPr>
              <w:t>-2.3</w:t>
            </w:r>
            <w:r w:rsidR="009548AA" w:rsidRPr="00262235">
              <w:rPr>
                <w:lang w:val="ru-RU"/>
              </w:rPr>
              <w:t xml:space="preserve"> (</w:t>
            </w:r>
            <w:r w:rsidR="009548AA" w:rsidRPr="00262235">
              <w:t>include</w:t>
            </w:r>
            <w:r w:rsidR="009548AA" w:rsidRPr="00262235">
              <w:rPr>
                <w:lang w:val="ru-RU"/>
              </w:rPr>
              <w:t>)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Средняя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Пользователь уже выполнил модуль; администратор дал разрешение на </w:t>
            </w:r>
            <w:proofErr w:type="spellStart"/>
            <w:r w:rsidRPr="00262235">
              <w:rPr>
                <w:lang w:val="ru-RU"/>
              </w:rPr>
              <w:t>перепрохождение</w:t>
            </w:r>
            <w:proofErr w:type="spellEnd"/>
            <w:r w:rsidRPr="00262235">
              <w:rPr>
                <w:lang w:val="ru-RU"/>
              </w:rPr>
              <w:t xml:space="preserve"> (</w:t>
            </w:r>
            <w:r w:rsidRPr="00262235">
              <w:t>UC</w:t>
            </w:r>
            <w:r w:rsidRPr="00262235">
              <w:rPr>
                <w:lang w:val="ru-RU"/>
              </w:rPr>
              <w:t>-4.2).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Предыдущие результаты удалены, начато новое прохождение.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BB43E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нажимает на кнопку «</w:t>
            </w:r>
            <w:proofErr w:type="spellStart"/>
            <w:r w:rsidRPr="00262235">
              <w:rPr>
                <w:lang w:val="ru-RU"/>
              </w:rPr>
              <w:t>Перепройти</w:t>
            </w:r>
            <w:proofErr w:type="spellEnd"/>
            <w:r w:rsidRPr="00262235">
              <w:rPr>
                <w:lang w:val="ru-RU"/>
              </w:rPr>
              <w:t xml:space="preserve">» (см. </w:t>
            </w:r>
            <w:r w:rsidRPr="00262235">
              <w:t>UC</w:t>
            </w:r>
            <w:r w:rsidR="00BD72AF" w:rsidRPr="00262235">
              <w:rPr>
                <w:lang w:val="ru-RU"/>
              </w:rPr>
              <w:t>-2.1</w:t>
            </w:r>
            <w:r w:rsidRPr="00262235">
              <w:rPr>
                <w:lang w:val="ru-RU"/>
              </w:rPr>
              <w:t>).</w:t>
            </w:r>
            <w:r w:rsidRPr="00262235">
              <w:rPr>
                <w:lang w:val="ru-RU"/>
              </w:rPr>
              <w:br/>
              <w:t xml:space="preserve">2. Система уведомляет, что предыдущие результаты будут </w:t>
            </w:r>
            <w:r w:rsidR="00BB43EB">
              <w:rPr>
                <w:lang w:val="ru-RU"/>
              </w:rPr>
              <w:t>архивированы</w:t>
            </w:r>
            <w:r w:rsidRPr="00262235">
              <w:rPr>
                <w:lang w:val="ru-RU"/>
              </w:rPr>
              <w:t>.</w:t>
            </w:r>
            <w:r w:rsidRPr="00262235">
              <w:rPr>
                <w:lang w:val="ru-RU"/>
              </w:rPr>
              <w:br/>
              <w:t>3. Пользователь соглашается. Система очищает редактор и историю попыток.</w:t>
            </w:r>
            <w:r w:rsidRPr="00262235">
              <w:rPr>
                <w:lang w:val="ru-RU"/>
              </w:rPr>
              <w:br/>
              <w:t xml:space="preserve">4. Запускается </w:t>
            </w:r>
            <w:r w:rsidRPr="00262235">
              <w:t>UC</w:t>
            </w:r>
            <w:r w:rsidR="00BD72AF" w:rsidRPr="00262235">
              <w:rPr>
                <w:lang w:val="ru-RU"/>
              </w:rPr>
              <w:t>-2.3</w:t>
            </w:r>
            <w:r w:rsidRPr="00262235">
              <w:rPr>
                <w:lang w:val="ru-RU"/>
              </w:rPr>
              <w:t xml:space="preserve"> (Начало тестирования).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Альтернативные направления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</w:t>
            </w:r>
            <w:r w:rsidRPr="00262235">
              <w:t>a</w:t>
            </w:r>
            <w:r w:rsidR="005530A3" w:rsidRPr="00262235">
              <w:rPr>
                <w:lang w:val="ru-RU"/>
              </w:rPr>
              <w:t>. Пользователь отказывается –</w:t>
            </w:r>
            <w:r w:rsidRPr="00262235">
              <w:rPr>
                <w:lang w:val="ru-RU"/>
              </w:rPr>
              <w:t xml:space="preserve"> возврат на страницу итогов тестирования с кнопкой «</w:t>
            </w:r>
            <w:proofErr w:type="spellStart"/>
            <w:r w:rsidRPr="00262235">
              <w:rPr>
                <w:lang w:val="ru-RU"/>
              </w:rPr>
              <w:t>Перепройти</w:t>
            </w:r>
            <w:proofErr w:type="spellEnd"/>
            <w:r w:rsidRPr="00262235">
              <w:rPr>
                <w:lang w:val="ru-RU"/>
              </w:rPr>
              <w:t>».</w:t>
            </w:r>
          </w:p>
          <w:p w:rsidR="009548A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</w:t>
            </w:r>
            <w:r w:rsidRPr="00262235">
              <w:t>a</w:t>
            </w:r>
            <w:r w:rsidRPr="00262235">
              <w:rPr>
                <w:lang w:val="ru-RU"/>
              </w:rPr>
              <w:t xml:space="preserve">. Пользователь соглашается, но система не может очистить историю </w:t>
            </w:r>
            <w:r w:rsidRPr="00262235">
              <w:t>(</w:t>
            </w:r>
            <w:proofErr w:type="spellStart"/>
            <w:r w:rsidRPr="00262235">
              <w:t>ошибка</w:t>
            </w:r>
            <w:proofErr w:type="spellEnd"/>
            <w:r w:rsidR="005530A3" w:rsidRPr="00262235">
              <w:t xml:space="preserve"> БД) –</w:t>
            </w:r>
            <w:r w:rsidRPr="00262235">
              <w:t xml:space="preserve"> </w:t>
            </w:r>
            <w:proofErr w:type="spellStart"/>
            <w:r w:rsidRPr="00262235">
              <w:t>выводится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сообщение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перепрохождение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отменяется</w:t>
            </w:r>
            <w:proofErr w:type="spellEnd"/>
            <w:r w:rsidRPr="00262235">
              <w:t>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  <w:lang w:val="ru-RU"/>
              </w:rPr>
            </w:pPr>
            <w:r w:rsidRPr="00262235">
              <w:rPr>
                <w:bCs/>
                <w:lang w:val="ru-RU"/>
              </w:rPr>
              <w:t>Исключения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E.2-a. У пользователя нет активного</w:t>
            </w:r>
            <w:r w:rsidR="005530A3" w:rsidRPr="00262235">
              <w:rPr>
                <w:lang w:val="ru-RU"/>
              </w:rPr>
              <w:t xml:space="preserve"> разрешения на </w:t>
            </w:r>
            <w:proofErr w:type="spellStart"/>
            <w:r w:rsidR="005530A3" w:rsidRPr="00262235">
              <w:rPr>
                <w:lang w:val="ru-RU"/>
              </w:rPr>
              <w:t>перепрохождение</w:t>
            </w:r>
            <w:proofErr w:type="spellEnd"/>
            <w:r w:rsidR="005530A3" w:rsidRPr="00262235">
              <w:rPr>
                <w:lang w:val="ru-RU"/>
              </w:rPr>
              <w:t xml:space="preserve"> –</w:t>
            </w:r>
            <w:r w:rsidRPr="00262235">
              <w:rPr>
                <w:lang w:val="ru-RU"/>
              </w:rPr>
              <w:t xml:space="preserve"> кнопка «</w:t>
            </w:r>
            <w:proofErr w:type="spellStart"/>
            <w:r w:rsidRPr="00262235">
              <w:rPr>
                <w:lang w:val="ru-RU"/>
              </w:rPr>
              <w:t>Перепройти</w:t>
            </w:r>
            <w:proofErr w:type="spellEnd"/>
            <w:r w:rsidRPr="00262235">
              <w:rPr>
                <w:lang w:val="ru-RU"/>
              </w:rPr>
              <w:t>» недоступна.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E.3-a. Ошибка при </w:t>
            </w:r>
            <w:r w:rsidR="005530A3" w:rsidRPr="00262235">
              <w:rPr>
                <w:lang w:val="ru-RU"/>
              </w:rPr>
              <w:t>очистке предыдущих результатов –</w:t>
            </w:r>
            <w:r w:rsidRPr="00262235">
              <w:rPr>
                <w:lang w:val="ru-RU"/>
              </w:rPr>
              <w:t xml:space="preserve"> система сохраняет старые результаты, </w:t>
            </w:r>
            <w:proofErr w:type="spellStart"/>
            <w:r w:rsidRPr="00262235">
              <w:rPr>
                <w:lang w:val="ru-RU"/>
              </w:rPr>
              <w:t>перепрохождение</w:t>
            </w:r>
            <w:proofErr w:type="spellEnd"/>
            <w:r w:rsidRPr="00262235">
              <w:rPr>
                <w:lang w:val="ru-RU"/>
              </w:rPr>
              <w:t xml:space="preserve"> не начинается.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Предыдущие результаты сохраняются в архиве, но исключаются из активного расчёта оценки.</w:t>
            </w:r>
          </w:p>
          <w:p w:rsidR="009548A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БП-2. </w:t>
            </w:r>
            <w:proofErr w:type="spellStart"/>
            <w:r w:rsidRPr="00262235">
              <w:rPr>
                <w:lang w:val="ru-RU"/>
              </w:rPr>
              <w:t>Перепрохождение</w:t>
            </w:r>
            <w:proofErr w:type="spellEnd"/>
            <w:r w:rsidRPr="00262235">
              <w:rPr>
                <w:lang w:val="ru-RU"/>
              </w:rPr>
              <w:t xml:space="preserve"> доступно только после явного разрешения администратора (UC-4.2).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уведомление о стирании результатов, кнопки «</w:t>
            </w:r>
            <w:proofErr w:type="gramStart"/>
            <w:r w:rsidRPr="00262235">
              <w:rPr>
                <w:lang w:val="ru-RU"/>
              </w:rPr>
              <w:t>Подтвердить»/</w:t>
            </w:r>
            <w:proofErr w:type="gramEnd"/>
            <w:r w:rsidRPr="00262235">
              <w:rPr>
                <w:lang w:val="ru-RU"/>
              </w:rPr>
              <w:t>«Отмена».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подтверждение пользователя.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Сохраняемые данные: ID пользователя, ID модуля, отметка о </w:t>
            </w:r>
            <w:proofErr w:type="spellStart"/>
            <w:r w:rsidRPr="00262235">
              <w:rPr>
                <w:lang w:val="ru-RU"/>
              </w:rPr>
              <w:t>перепрохождении</w:t>
            </w:r>
            <w:proofErr w:type="spellEnd"/>
            <w:r w:rsidRPr="00262235">
              <w:rPr>
                <w:lang w:val="ru-RU"/>
              </w:rPr>
              <w:t xml:space="preserve">, </w:t>
            </w:r>
            <w:proofErr w:type="spellStart"/>
            <w:r w:rsidRPr="00262235">
              <w:rPr>
                <w:lang w:val="ru-RU"/>
              </w:rPr>
              <w:t>archived</w:t>
            </w:r>
            <w:proofErr w:type="spellEnd"/>
            <w:r w:rsidRPr="00262235">
              <w:rPr>
                <w:lang w:val="ru-RU"/>
              </w:rPr>
              <w:t>-флаг для старых попыток.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Связи</w:t>
            </w:r>
            <w:proofErr w:type="spellEnd"/>
            <w:r w:rsidRPr="00262235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Включает </w:t>
            </w:r>
            <w:r w:rsidRPr="00262235">
              <w:t>UC</w:t>
            </w:r>
            <w:r w:rsidR="00BD72AF" w:rsidRPr="00262235">
              <w:rPr>
                <w:lang w:val="ru-RU"/>
              </w:rPr>
              <w:t>-2.3</w:t>
            </w:r>
            <w:r w:rsidR="005530A3" w:rsidRPr="00262235">
              <w:rPr>
                <w:lang w:val="ru-RU"/>
              </w:rPr>
              <w:t xml:space="preserve"> –</w:t>
            </w:r>
            <w:r w:rsidRPr="00262235">
              <w:rPr>
                <w:lang w:val="ru-RU"/>
              </w:rPr>
              <w:t xml:space="preserve"> начало тестирования обязательно после сброса.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t>Таблица 6</w:t>
      </w:r>
      <w:r w:rsidR="009548AA" w:rsidRPr="00262235">
        <w:rPr>
          <w:bCs/>
          <w:i/>
          <w:color w:val="0F1115"/>
          <w:lang w:val="ru-RU"/>
        </w:rPr>
        <w:t xml:space="preserve"> – </w:t>
      </w:r>
      <w:r w:rsidR="009548AA" w:rsidRPr="00262235">
        <w:rPr>
          <w:bCs/>
          <w:i/>
          <w:color w:val="0F1115"/>
        </w:rPr>
        <w:t>UC</w:t>
      </w:r>
      <w:r w:rsidR="009548AA" w:rsidRPr="00262235">
        <w:rPr>
          <w:bCs/>
          <w:i/>
          <w:color w:val="0F1115"/>
          <w:lang w:val="ru-RU"/>
        </w:rPr>
        <w:t>-2.</w:t>
      </w:r>
      <w:r w:rsidR="00BD72AF" w:rsidRPr="00262235">
        <w:rPr>
          <w:bCs/>
          <w:i/>
          <w:color w:val="0F1115"/>
          <w:lang w:val="ru-RU"/>
        </w:rPr>
        <w:t>3</w:t>
      </w:r>
      <w:r w:rsidR="009548AA" w:rsidRPr="00262235">
        <w:rPr>
          <w:bCs/>
          <w:i/>
          <w:color w:val="0F1115"/>
          <w:lang w:val="ru-RU"/>
        </w:rPr>
        <w:t>: Начало тестирования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Параметр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Значение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Уникальный идентификатор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="00BD72AF" w:rsidRPr="00262235">
              <w:rPr>
                <w:lang w:val="ru-RU"/>
              </w:rPr>
              <w:t>-2.3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Автор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Святохо</w:t>
            </w:r>
            <w:proofErr w:type="spellEnd"/>
            <w:r w:rsidRPr="00262235">
              <w:rPr>
                <w:lang w:val="ru-RU"/>
              </w:rPr>
              <w:t xml:space="preserve"> В.В.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Название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rPr>
                <w:lang w:val="ru-RU"/>
              </w:rPr>
              <w:t>На</w:t>
            </w:r>
            <w:proofErr w:type="spellStart"/>
            <w:r w:rsidRPr="00262235">
              <w:t>чало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тестирования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знакомится с условием задачи, редактором и приступает к решению.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Студент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>-2.1</w:t>
            </w:r>
            <w:r w:rsidR="009548AA" w:rsidRPr="00262235">
              <w:rPr>
                <w:lang w:val="ru-RU"/>
              </w:rPr>
              <w:t xml:space="preserve">, </w:t>
            </w:r>
            <w:r w:rsidR="009548AA" w:rsidRPr="00262235">
              <w:t>UC</w:t>
            </w:r>
            <w:r w:rsidRPr="00262235">
              <w:rPr>
                <w:lang w:val="ru-RU"/>
              </w:rPr>
              <w:t>-2.2</w:t>
            </w:r>
            <w:r w:rsidR="009548AA" w:rsidRPr="00262235">
              <w:rPr>
                <w:lang w:val="ru-RU"/>
              </w:rPr>
              <w:t xml:space="preserve"> (</w:t>
            </w:r>
            <w:r w:rsidR="009548AA" w:rsidRPr="00262235">
              <w:t>include</w:t>
            </w:r>
            <w:r w:rsidR="009548AA" w:rsidRPr="00262235">
              <w:rPr>
                <w:lang w:val="ru-RU"/>
              </w:rPr>
              <w:t xml:space="preserve">), </w:t>
            </w:r>
            <w:r w:rsidR="009548AA" w:rsidRPr="00262235">
              <w:t>UC</w:t>
            </w:r>
            <w:r w:rsidRPr="00262235">
              <w:rPr>
                <w:lang w:val="ru-RU"/>
              </w:rPr>
              <w:t>-2.4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Высокая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выбрал модуль и согласился начать тестирование.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  <w:lang w:val="ru-RU"/>
              </w:rPr>
              <w:t>Выходны</w:t>
            </w:r>
            <w:proofErr w:type="spellEnd"/>
            <w:r w:rsidRPr="00262235">
              <w:rPr>
                <w:bCs/>
              </w:rPr>
              <w:t xml:space="preserve">е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видит условие задачи и способен писать код.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переходит к первой задаче из списка модуля.</w:t>
            </w:r>
            <w:r w:rsidRPr="00262235">
              <w:rPr>
                <w:lang w:val="ru-RU"/>
              </w:rPr>
              <w:br/>
              <w:t>2. Система загружает условие, список языков программирования и количество оставшихся попыток.</w:t>
            </w:r>
            <w:r w:rsidRPr="00262235">
              <w:rPr>
                <w:lang w:val="ru-RU"/>
              </w:rPr>
              <w:br/>
              <w:t>3. Система отображает редактор кода.</w:t>
            </w:r>
            <w:r w:rsidRPr="00262235">
              <w:rPr>
                <w:lang w:val="ru-RU"/>
              </w:rPr>
              <w:br/>
              <w:t>4. Пользователь читает условие и приступает к решению.</w:t>
            </w:r>
            <w:r w:rsidRPr="00262235">
              <w:rPr>
                <w:lang w:val="ru-RU"/>
              </w:rPr>
              <w:br/>
              <w:t>5. Пользовател</w:t>
            </w:r>
            <w:r w:rsidR="005530A3" w:rsidRPr="00262235">
              <w:rPr>
                <w:lang w:val="ru-RU"/>
              </w:rPr>
              <w:t>ь может нажать «Начать с нуля» -</w:t>
            </w:r>
            <w:r w:rsidRPr="00262235">
              <w:rPr>
                <w:lang w:val="ru-RU"/>
              </w:rPr>
              <w:t xml:space="preserve"> система очищает редактор или загружает шаблон.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А.1-a. Пользо</w:t>
            </w:r>
            <w:r w:rsidR="005530A3" w:rsidRPr="00262235">
              <w:rPr>
                <w:lang w:val="ru-RU"/>
              </w:rPr>
              <w:t>ватель уже работал над задачей –</w:t>
            </w:r>
            <w:r w:rsidRPr="00262235">
              <w:rPr>
                <w:lang w:val="ru-RU"/>
              </w:rPr>
              <w:t xml:space="preserve"> система загружает сохранённый черновик.</w:t>
            </w:r>
          </w:p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lastRenderedPageBreak/>
              <w:t>А.3-a. Пользователь выбирае</w:t>
            </w:r>
            <w:r w:rsidR="005530A3" w:rsidRPr="00262235">
              <w:rPr>
                <w:lang w:val="ru-RU"/>
              </w:rPr>
              <w:t>т другой язык программирования –</w:t>
            </w:r>
            <w:r w:rsidRPr="00262235">
              <w:rPr>
                <w:lang w:val="ru-RU"/>
              </w:rPr>
              <w:t xml:space="preserve"> система меняет шаблон и подсветку синтаксиса.</w:t>
            </w:r>
          </w:p>
          <w:p w:rsidR="009548AA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А.5-a. Пользовател</w:t>
            </w:r>
            <w:r w:rsidR="005530A3" w:rsidRPr="00262235">
              <w:rPr>
                <w:lang w:val="ru-RU"/>
              </w:rPr>
              <w:t>ь нажимает «Начать с нуля» -</w:t>
            </w:r>
            <w:r w:rsidRPr="00262235">
              <w:rPr>
                <w:lang w:val="ru-RU"/>
              </w:rPr>
              <w:t xml:space="preserve"> редактор очищается, черновик не удаляется до сохранения.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.2-</w:t>
            </w:r>
            <w:r w:rsidRPr="00262235">
              <w:t>a</w:t>
            </w:r>
            <w:r w:rsidR="005530A3" w:rsidRPr="00262235">
              <w:rPr>
                <w:lang w:val="ru-RU"/>
              </w:rPr>
              <w:t>. Попытки исчерпаны –</w:t>
            </w:r>
            <w:r w:rsidRPr="00262235">
              <w:rPr>
                <w:lang w:val="ru-RU"/>
              </w:rPr>
              <w:t xml:space="preserve"> редактор блокируется, отображается уведомление.</w:t>
            </w:r>
          </w:p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.1-</w:t>
            </w:r>
            <w:r w:rsidRPr="00262235">
              <w:t>a</w:t>
            </w:r>
            <w:r w:rsidRPr="00262235">
              <w:rPr>
                <w:lang w:val="ru-RU"/>
              </w:rPr>
              <w:t>.</w:t>
            </w:r>
            <w:r w:rsidR="005530A3" w:rsidRPr="00262235">
              <w:rPr>
                <w:lang w:val="ru-RU"/>
              </w:rPr>
              <w:t xml:space="preserve"> Задача не найдена или удалена –</w:t>
            </w:r>
            <w:r w:rsidRPr="00262235">
              <w:rPr>
                <w:lang w:val="ru-RU"/>
              </w:rPr>
              <w:t xml:space="preserve"> сообщение об ошибке, возврат к списку задач.</w:t>
            </w:r>
          </w:p>
          <w:p w:rsidR="009548AA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.2-</w:t>
            </w:r>
            <w:r w:rsidRPr="00262235">
              <w:t>b</w:t>
            </w:r>
            <w:r w:rsidRPr="00262235">
              <w:rPr>
                <w:lang w:val="ru-RU"/>
              </w:rPr>
              <w:t>. Не уд</w:t>
            </w:r>
            <w:r w:rsidR="005530A3" w:rsidRPr="00262235">
              <w:rPr>
                <w:lang w:val="ru-RU"/>
              </w:rPr>
              <w:t>алось загрузить условие задачи –</w:t>
            </w:r>
            <w:r w:rsidRPr="00262235">
              <w:rPr>
                <w:lang w:val="ru-RU"/>
              </w:rPr>
              <w:t xml:space="preserve"> предложение повторить загрузку.</w:t>
            </w:r>
          </w:p>
        </w:tc>
      </w:tr>
      <w:tr w:rsidR="00166E48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166E48" w:rsidRPr="00262235" w:rsidRDefault="00166E48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Начало тестирования не расходует попытку; попытка расходуется при отправке решения (</w:t>
            </w:r>
            <w:r w:rsidRPr="00262235">
              <w:t>UC</w:t>
            </w:r>
            <w:r w:rsidRPr="00262235">
              <w:rPr>
                <w:lang w:val="ru-RU"/>
              </w:rPr>
              <w:t>-2.5).</w:t>
            </w:r>
          </w:p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Черновик сохраняется автоматически и доступен при повторном входе.</w:t>
            </w:r>
          </w:p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БП-3. Если попытки исчерпаны, редактор блокируется до добавления попыток преподавателем (</w:t>
            </w:r>
            <w:r w:rsidRPr="00262235">
              <w:t>UC</w:t>
            </w:r>
            <w:r w:rsidRPr="00262235">
              <w:rPr>
                <w:lang w:val="ru-RU"/>
              </w:rPr>
              <w:t>-4.2).</w:t>
            </w:r>
          </w:p>
        </w:tc>
      </w:tr>
      <w:tr w:rsidR="00166E48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166E48" w:rsidRPr="00262235" w:rsidRDefault="00166E48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условие задачи, список языков программирования, количество оставшихся попыток, редактор кода, кнопки «Сохранить», «Запустить», «Проверить».</w:t>
            </w:r>
          </w:p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исходный код, выбранный язык программирования.</w:t>
            </w:r>
          </w:p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Сохраняемые данные: черновик кода, выбранный язык, время начала работы, </w:t>
            </w:r>
            <w:r w:rsidRPr="00262235">
              <w:t>ID</w:t>
            </w:r>
            <w:r w:rsidRPr="00262235">
              <w:rPr>
                <w:lang w:val="ru-RU"/>
              </w:rPr>
              <w:t xml:space="preserve"> пользователя и задачи.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262235">
        <w:rPr>
          <w:bCs/>
          <w:i/>
          <w:color w:val="0F1115"/>
        </w:rPr>
        <w:t>Таблица</w:t>
      </w:r>
      <w:proofErr w:type="spellEnd"/>
      <w:r w:rsidRPr="00262235">
        <w:rPr>
          <w:bCs/>
          <w:i/>
          <w:color w:val="0F1115"/>
        </w:rPr>
        <w:t xml:space="preserve"> 7</w:t>
      </w:r>
      <w:r w:rsidR="009548AA" w:rsidRPr="00262235">
        <w:rPr>
          <w:bCs/>
          <w:i/>
          <w:color w:val="0F1115"/>
        </w:rPr>
        <w:t xml:space="preserve"> – UC-2.</w:t>
      </w:r>
      <w:r w:rsidR="00BD72AF" w:rsidRPr="00262235">
        <w:rPr>
          <w:bCs/>
          <w:i/>
          <w:color w:val="0F1115"/>
          <w:lang w:val="ru-RU"/>
        </w:rPr>
        <w:t>4</w:t>
      </w:r>
      <w:r w:rsidR="009548AA" w:rsidRPr="00262235">
        <w:rPr>
          <w:bCs/>
          <w:i/>
          <w:color w:val="0F1115"/>
        </w:rPr>
        <w:t xml:space="preserve">: </w:t>
      </w:r>
      <w:proofErr w:type="spellStart"/>
      <w:r w:rsidR="009548AA" w:rsidRPr="00262235">
        <w:rPr>
          <w:bCs/>
          <w:i/>
          <w:color w:val="0F1115"/>
        </w:rPr>
        <w:t>Запуск</w:t>
      </w:r>
      <w:proofErr w:type="spellEnd"/>
      <w:r w:rsidR="009548AA" w:rsidRPr="00262235">
        <w:rPr>
          <w:bCs/>
          <w:i/>
          <w:color w:val="0F1115"/>
        </w:rPr>
        <w:t xml:space="preserve"> </w:t>
      </w:r>
      <w:proofErr w:type="spellStart"/>
      <w:r w:rsidR="009548AA" w:rsidRPr="00262235">
        <w:rPr>
          <w:bCs/>
          <w:i/>
          <w:color w:val="0F1115"/>
        </w:rPr>
        <w:t>кода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</w:pPr>
            <w:r w:rsidRPr="00262235">
              <w:t>UC-2.4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Святохо</w:t>
            </w:r>
            <w:proofErr w:type="spellEnd"/>
            <w:r w:rsidRPr="00262235">
              <w:t xml:space="preserve"> В.В.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Запуск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кода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запускает код на собственных данных, не расходуя попытку проверки.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Студент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>-2.3</w:t>
            </w:r>
            <w:r w:rsidR="009548AA" w:rsidRPr="00262235">
              <w:rPr>
                <w:lang w:val="ru-RU"/>
              </w:rPr>
              <w:t xml:space="preserve">, </w:t>
            </w:r>
            <w:r w:rsidR="009548AA" w:rsidRPr="00262235">
              <w:t>UC</w:t>
            </w:r>
            <w:r w:rsidRPr="00262235">
              <w:rPr>
                <w:lang w:val="ru-RU"/>
              </w:rPr>
              <w:t>-2.5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Высокая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lastRenderedPageBreak/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находится в редакторе кода (</w:t>
            </w:r>
            <w:r w:rsidRPr="00262235">
              <w:t>UC</w:t>
            </w:r>
            <w:r w:rsidR="00BD72AF" w:rsidRPr="00262235">
              <w:rPr>
                <w:lang w:val="ru-RU"/>
              </w:rPr>
              <w:t>-2.3</w:t>
            </w:r>
            <w:r w:rsidRPr="00262235">
              <w:rPr>
                <w:lang w:val="ru-RU"/>
              </w:rPr>
              <w:t>).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Выходные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видит результат выполнения своего кода.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вводит код и при необходимости задаёт входные данные.</w:t>
            </w:r>
            <w:r w:rsidRPr="00262235">
              <w:rPr>
                <w:lang w:val="ru-RU"/>
              </w:rPr>
              <w:br/>
              <w:t>2. Пользователь нажимает «Запустить».</w:t>
            </w:r>
            <w:r w:rsidRPr="00262235">
              <w:rPr>
                <w:lang w:val="ru-RU"/>
              </w:rPr>
              <w:br/>
              <w:t>3. Система сохраняет черновик в БД и отправляет код на выполнение в изолированной среде.</w:t>
            </w:r>
            <w:r w:rsidRPr="00262235">
              <w:rPr>
                <w:lang w:val="ru-RU"/>
              </w:rPr>
              <w:br/>
              <w:t>4. Система получает результат (вывод, ошибку, превышение ресурсов).</w:t>
            </w:r>
            <w:r w:rsidRPr="00262235">
              <w:rPr>
                <w:lang w:val="ru-RU"/>
              </w:rPr>
              <w:br/>
              <w:t>5. Система отображает результат пользователю.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А.1-</w:t>
            </w:r>
            <w:r w:rsidRPr="00262235">
              <w:t>a</w:t>
            </w:r>
            <w:r w:rsidRPr="00262235">
              <w:rPr>
                <w:lang w:val="ru-RU"/>
              </w:rPr>
              <w:t>. Пользовател</w:t>
            </w:r>
            <w:r w:rsidR="005530A3" w:rsidRPr="00262235">
              <w:rPr>
                <w:lang w:val="ru-RU"/>
              </w:rPr>
              <w:t>ь уходит со страницы редактора –</w:t>
            </w:r>
            <w:r w:rsidRPr="00262235">
              <w:rPr>
                <w:lang w:val="ru-RU"/>
              </w:rPr>
              <w:t xml:space="preserve"> черновик сохраняется автоматически.</w:t>
            </w:r>
          </w:p>
          <w:p w:rsidR="009548A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</w:t>
            </w:r>
            <w:r w:rsidRPr="00262235">
              <w:t>a</w:t>
            </w:r>
            <w:r w:rsidRPr="00262235">
              <w:rPr>
                <w:lang w:val="ru-RU"/>
              </w:rPr>
              <w:t>. Польз</w:t>
            </w:r>
            <w:r w:rsidR="005530A3" w:rsidRPr="00262235">
              <w:rPr>
                <w:lang w:val="ru-RU"/>
              </w:rPr>
              <w:t>ователь запускает код повторно –</w:t>
            </w:r>
            <w:r w:rsidRPr="00262235">
              <w:rPr>
                <w:lang w:val="ru-RU"/>
              </w:rPr>
              <w:t xml:space="preserve"> предыдущий результат заменяется новым.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.2-</w:t>
            </w:r>
            <w:r w:rsidRPr="00262235">
              <w:t>a</w:t>
            </w:r>
            <w:r w:rsidR="005530A3" w:rsidRPr="00262235">
              <w:rPr>
                <w:lang w:val="ru-RU"/>
              </w:rPr>
              <w:t>. Сигнал прерван –</w:t>
            </w:r>
            <w:r w:rsidRPr="00262235">
              <w:rPr>
                <w:lang w:val="ru-RU"/>
              </w:rPr>
              <w:t xml:space="preserve"> предложение повторить отправку.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.2-</w:t>
            </w:r>
            <w:r w:rsidRPr="00262235">
              <w:t>b</w:t>
            </w:r>
            <w:r w:rsidRPr="00262235">
              <w:rPr>
                <w:lang w:val="ru-RU"/>
              </w:rPr>
              <w:t xml:space="preserve">. Ошибка соединения с </w:t>
            </w:r>
            <w:r w:rsidRPr="00262235">
              <w:t>Judge</w:t>
            </w:r>
            <w:r w:rsidR="005530A3" w:rsidRPr="00262235">
              <w:rPr>
                <w:lang w:val="ru-RU"/>
              </w:rPr>
              <w:t>0 –</w:t>
            </w:r>
            <w:r w:rsidRPr="00262235">
              <w:rPr>
                <w:lang w:val="ru-RU"/>
              </w:rPr>
              <w:t xml:space="preserve"> уведомление пользователя.</w:t>
            </w:r>
          </w:p>
          <w:p w:rsidR="009548A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.4-</w:t>
            </w:r>
            <w:r w:rsidRPr="00262235">
              <w:t>a</w:t>
            </w:r>
            <w:r w:rsidR="005530A3" w:rsidRPr="00262235">
              <w:rPr>
                <w:lang w:val="ru-RU"/>
              </w:rPr>
              <w:t>. Превышено время выполнения –</w:t>
            </w:r>
            <w:r w:rsidRPr="00262235">
              <w:rPr>
                <w:lang w:val="ru-RU"/>
              </w:rPr>
              <w:t xml:space="preserve"> выводится сообщение </w:t>
            </w:r>
            <w:r w:rsidRPr="00262235">
              <w:t>Time</w:t>
            </w:r>
            <w:r w:rsidRPr="00262235">
              <w:rPr>
                <w:lang w:val="ru-RU"/>
              </w:rPr>
              <w:t xml:space="preserve"> </w:t>
            </w:r>
            <w:r w:rsidRPr="00262235">
              <w:t>Limit</w:t>
            </w:r>
            <w:r w:rsidRPr="00262235">
              <w:rPr>
                <w:lang w:val="ru-RU"/>
              </w:rPr>
              <w:t xml:space="preserve"> </w:t>
            </w:r>
            <w:r w:rsidRPr="00262235">
              <w:t>Exceeded</w:t>
            </w:r>
            <w:r w:rsidRPr="00262235">
              <w:rPr>
                <w:lang w:val="ru-RU"/>
              </w:rPr>
              <w:t>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Запуск кода не расходует попытку проверки.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Код выполняется в изолированной среде (</w:t>
            </w:r>
            <w:r w:rsidRPr="00262235">
              <w:t>Docker</w:t>
            </w:r>
            <w:r w:rsidRPr="00262235">
              <w:rPr>
                <w:lang w:val="ru-RU"/>
              </w:rPr>
              <w:t>-контейнер).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исходный код, входные данные (опционально).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вывод программы, сообщения об ошибках, время выполнения, использованная память.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черновик кода, результат последнего запуска (в сессии).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Специальные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требования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Запуск в </w:t>
            </w:r>
            <w:r w:rsidRPr="00262235">
              <w:t>Docker</w:t>
            </w:r>
            <w:r w:rsidRPr="00262235">
              <w:rPr>
                <w:lang w:val="ru-RU"/>
              </w:rPr>
              <w:t>-контейнере без возможности доступа к файловой системе и сети.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t>Таблица 8</w:t>
      </w:r>
      <w:r w:rsidR="009548AA" w:rsidRPr="00262235">
        <w:rPr>
          <w:bCs/>
          <w:i/>
          <w:color w:val="0F1115"/>
          <w:lang w:val="ru-RU"/>
        </w:rPr>
        <w:t xml:space="preserve"> – </w:t>
      </w:r>
      <w:r w:rsidR="009548AA" w:rsidRPr="00262235">
        <w:rPr>
          <w:bCs/>
          <w:i/>
          <w:color w:val="0F1115"/>
        </w:rPr>
        <w:t>UC</w:t>
      </w:r>
      <w:r w:rsidR="009548AA" w:rsidRPr="00262235">
        <w:rPr>
          <w:bCs/>
          <w:i/>
          <w:color w:val="0F1115"/>
          <w:lang w:val="ru-RU"/>
        </w:rPr>
        <w:t>-2.</w:t>
      </w:r>
      <w:r w:rsidR="00BD72AF" w:rsidRPr="00262235">
        <w:rPr>
          <w:bCs/>
          <w:i/>
          <w:color w:val="0F1115"/>
          <w:lang w:val="ru-RU"/>
        </w:rPr>
        <w:t>5</w:t>
      </w:r>
      <w:r w:rsidR="009548AA" w:rsidRPr="00262235">
        <w:rPr>
          <w:bCs/>
          <w:i/>
          <w:color w:val="0F1115"/>
          <w:lang w:val="ru-RU"/>
        </w:rPr>
        <w:t>: Отправка решения на проверку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</w:pPr>
            <w:r w:rsidRPr="00262235">
              <w:t>UC-2.5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Тукалкин</w:t>
            </w:r>
            <w:proofErr w:type="spellEnd"/>
            <w:r w:rsidRPr="00262235">
              <w:t xml:space="preserve"> В.А.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Отправка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решения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на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проверку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Пользователь отправляет решение по всем тестовым случаям и </w:t>
            </w:r>
            <w:r w:rsidRPr="00262235">
              <w:rPr>
                <w:lang w:val="ru-RU"/>
              </w:rPr>
              <w:lastRenderedPageBreak/>
              <w:t>получает вердикт.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Студент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>-2.4</w:t>
            </w:r>
            <w:r w:rsidR="009548AA" w:rsidRPr="00262235">
              <w:rPr>
                <w:lang w:val="ru-RU"/>
              </w:rPr>
              <w:t xml:space="preserve">, </w:t>
            </w:r>
            <w:r w:rsidR="009548AA" w:rsidRPr="00262235">
              <w:t>UC</w:t>
            </w:r>
            <w:r w:rsidRPr="00262235">
              <w:rPr>
                <w:lang w:val="ru-RU"/>
              </w:rPr>
              <w:t>-2.6</w:t>
            </w:r>
            <w:r w:rsidR="009548AA" w:rsidRPr="00262235">
              <w:rPr>
                <w:lang w:val="ru-RU"/>
              </w:rPr>
              <w:t xml:space="preserve"> (</w:t>
            </w:r>
            <w:r w:rsidR="009548AA" w:rsidRPr="00262235">
              <w:t>extend</w:t>
            </w:r>
            <w:r w:rsidR="009548AA" w:rsidRPr="00262235">
              <w:rPr>
                <w:lang w:val="ru-RU"/>
              </w:rPr>
              <w:t xml:space="preserve">), </w:t>
            </w:r>
            <w:r w:rsidR="009548AA" w:rsidRPr="00262235">
              <w:t>UC</w:t>
            </w:r>
            <w:r w:rsidRPr="00262235">
              <w:rPr>
                <w:lang w:val="ru-RU"/>
              </w:rPr>
              <w:t>-2.7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Высокая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написал код в редакторе.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Выходные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Результат проверки отображён, попытка зафиксирована в БД.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нажимает кнопку «Проверить».</w:t>
            </w:r>
            <w:r w:rsidRPr="00262235">
              <w:rPr>
                <w:lang w:val="ru-RU"/>
              </w:rPr>
              <w:br/>
              <w:t>2. Система сохраняет код и отправляет его на проверку по всем тестам.</w:t>
            </w:r>
            <w:r w:rsidRPr="00262235">
              <w:rPr>
                <w:lang w:val="ru-RU"/>
              </w:rPr>
              <w:br/>
              <w:t>3. Система получает результат и отображает итог (зелёный/красный индикатор, лучший результат из всех попыток).</w:t>
            </w:r>
            <w:r w:rsidRPr="00262235">
              <w:rPr>
                <w:lang w:val="ru-RU"/>
              </w:rPr>
              <w:br/>
              <w:t>4. Система обновляет счётчик оставшихся попыток.</w:t>
            </w:r>
            <w:r w:rsidRPr="00262235">
              <w:rPr>
                <w:lang w:val="ru-RU"/>
              </w:rPr>
              <w:br/>
              <w:t>5. При отсутствии попыток редактор блокируется.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</w:t>
            </w:r>
            <w:r w:rsidRPr="00262235">
              <w:t>a</w:t>
            </w:r>
            <w:r w:rsidRPr="00262235">
              <w:rPr>
                <w:lang w:val="ru-RU"/>
              </w:rPr>
              <w:t>. П</w:t>
            </w:r>
            <w:r w:rsidR="005530A3" w:rsidRPr="00262235">
              <w:rPr>
                <w:lang w:val="ru-RU"/>
              </w:rPr>
              <w:t>ревышено время выполнения кода –</w:t>
            </w:r>
            <w:r w:rsidRPr="00262235">
              <w:rPr>
                <w:lang w:val="ru-RU"/>
              </w:rPr>
              <w:t xml:space="preserve"> попытка засчитана, отображён отрицательный результат (см. </w:t>
            </w:r>
            <w:r w:rsidRPr="00262235">
              <w:t>UC</w:t>
            </w:r>
            <w:r w:rsidRPr="00262235">
              <w:rPr>
                <w:lang w:val="ru-RU"/>
              </w:rPr>
              <w:t>-2.6).</w:t>
            </w:r>
          </w:p>
          <w:p w:rsidR="00166E48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А.1-</w:t>
            </w:r>
            <w:r w:rsidRPr="00262235">
              <w:t>a</w:t>
            </w:r>
            <w:r w:rsidRPr="00262235">
              <w:rPr>
                <w:lang w:val="ru-RU"/>
              </w:rPr>
              <w:t xml:space="preserve">. </w:t>
            </w:r>
            <w:r w:rsidR="005530A3" w:rsidRPr="00262235">
              <w:rPr>
                <w:lang w:val="ru-RU"/>
              </w:rPr>
              <w:t>Пользователь отменяет отправку –</w:t>
            </w:r>
            <w:r w:rsidRPr="00262235">
              <w:rPr>
                <w:lang w:val="ru-RU"/>
              </w:rPr>
              <w:t xml:space="preserve"> возврат в редактор без расхода попытки.</w:t>
            </w:r>
          </w:p>
          <w:p w:rsidR="009548AA" w:rsidRPr="00262235" w:rsidRDefault="00166E48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</w:t>
            </w:r>
            <w:r w:rsidRPr="00262235">
              <w:t>b</w:t>
            </w:r>
            <w:r w:rsidRPr="00262235">
              <w:rPr>
                <w:lang w:val="ru-RU"/>
              </w:rPr>
              <w:t>. Пользователь отправляет код по</w:t>
            </w:r>
            <w:r w:rsidR="005530A3" w:rsidRPr="00262235">
              <w:rPr>
                <w:lang w:val="ru-RU"/>
              </w:rPr>
              <w:t>вторно после ошибки соединения –</w:t>
            </w:r>
            <w:r w:rsidRPr="00262235">
              <w:rPr>
                <w:lang w:val="ru-RU"/>
              </w:rPr>
              <w:t xml:space="preserve"> создаётся новая попытка после подтверждения.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E.2</w:t>
            </w:r>
            <w:r w:rsidR="005530A3" w:rsidRPr="00262235">
              <w:rPr>
                <w:lang w:val="ru-RU"/>
              </w:rPr>
              <w:t>-a. Ошибка соединения с Judge0 –</w:t>
            </w:r>
            <w:r w:rsidRPr="00262235">
              <w:rPr>
                <w:lang w:val="ru-RU"/>
              </w:rPr>
              <w:t xml:space="preserve"> система сохраняет код в черновик и предлагает повторить позже.</w:t>
            </w:r>
          </w:p>
          <w:p w:rsidR="00EC052A" w:rsidRPr="00262235" w:rsidRDefault="005530A3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E.2-b. Компиляционная ошибка –</w:t>
            </w:r>
            <w:r w:rsidR="00EC052A" w:rsidRPr="00262235">
              <w:rPr>
                <w:lang w:val="ru-RU"/>
              </w:rPr>
              <w:t xml:space="preserve"> система выводит сообщение компилятора.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E.2-c</w:t>
            </w:r>
            <w:r w:rsidR="005530A3" w:rsidRPr="00262235">
              <w:rPr>
                <w:lang w:val="ru-RU"/>
              </w:rPr>
              <w:t>. Превышен лимит памяти –</w:t>
            </w:r>
            <w:r w:rsidRPr="00262235">
              <w:rPr>
                <w:lang w:val="ru-RU"/>
              </w:rPr>
              <w:t xml:space="preserve"> отображается вердикт </w:t>
            </w:r>
            <w:proofErr w:type="spellStart"/>
            <w:r w:rsidRPr="00262235">
              <w:rPr>
                <w:lang w:val="ru-RU"/>
              </w:rPr>
              <w:t>Memory</w:t>
            </w:r>
            <w:proofErr w:type="spellEnd"/>
            <w:r w:rsidRPr="00262235">
              <w:rPr>
                <w:lang w:val="ru-RU"/>
              </w:rPr>
              <w:t xml:space="preserve"> </w:t>
            </w:r>
            <w:proofErr w:type="spellStart"/>
            <w:r w:rsidRPr="00262235">
              <w:rPr>
                <w:lang w:val="ru-RU"/>
              </w:rPr>
              <w:t>Limit</w:t>
            </w:r>
            <w:proofErr w:type="spellEnd"/>
            <w:r w:rsidRPr="00262235">
              <w:rPr>
                <w:lang w:val="ru-RU"/>
              </w:rPr>
              <w:t xml:space="preserve"> </w:t>
            </w:r>
            <w:proofErr w:type="spellStart"/>
            <w:r w:rsidRPr="00262235">
              <w:rPr>
                <w:lang w:val="ru-RU"/>
              </w:rPr>
              <w:t>Exceeded</w:t>
            </w:r>
            <w:proofErr w:type="spellEnd"/>
            <w:r w:rsidRPr="00262235">
              <w:rPr>
                <w:lang w:val="ru-RU"/>
              </w:rPr>
              <w:t>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E.3</w:t>
            </w:r>
            <w:r w:rsidR="005530A3" w:rsidRPr="00262235">
              <w:rPr>
                <w:lang w:val="ru-RU"/>
              </w:rPr>
              <w:t>-a. Внутренняя ошибка проверки –</w:t>
            </w:r>
            <w:r w:rsidRPr="00262235">
              <w:rPr>
                <w:lang w:val="ru-RU"/>
              </w:rPr>
              <w:t xml:space="preserve"> попытка помечается как «Ошибка», пользователю предлагается повторить.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Каждая отправка расходует одну попытку независимо от результата.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При исчерпании попыток редактор блокируется, пока преподаватель не добавит попытки (UC-4.2).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БП-3. Итоговый результат по задаче определяется лучшим вердиктом среди попыток.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исходный код, выбранный язык программирования.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вердикт (</w:t>
            </w:r>
            <w:proofErr w:type="spellStart"/>
            <w:r w:rsidRPr="00262235">
              <w:rPr>
                <w:lang w:val="ru-RU"/>
              </w:rPr>
              <w:t>Accepted</w:t>
            </w:r>
            <w:proofErr w:type="spellEnd"/>
            <w:r w:rsidRPr="00262235">
              <w:rPr>
                <w:lang w:val="ru-RU"/>
              </w:rPr>
              <w:t xml:space="preserve">, </w:t>
            </w:r>
            <w:proofErr w:type="spellStart"/>
            <w:r w:rsidRPr="00262235">
              <w:rPr>
                <w:lang w:val="ru-RU"/>
              </w:rPr>
              <w:t>Wrong</w:t>
            </w:r>
            <w:proofErr w:type="spellEnd"/>
            <w:r w:rsidRPr="00262235">
              <w:rPr>
                <w:lang w:val="ru-RU"/>
              </w:rPr>
              <w:t xml:space="preserve"> </w:t>
            </w:r>
            <w:proofErr w:type="spellStart"/>
            <w:r w:rsidRPr="00262235">
              <w:rPr>
                <w:lang w:val="ru-RU"/>
              </w:rPr>
              <w:t>Answer</w:t>
            </w:r>
            <w:proofErr w:type="spellEnd"/>
            <w:r w:rsidRPr="00262235">
              <w:rPr>
                <w:lang w:val="ru-RU"/>
              </w:rPr>
              <w:t xml:space="preserve">, </w:t>
            </w:r>
            <w:proofErr w:type="spellStart"/>
            <w:r w:rsidRPr="00262235">
              <w:rPr>
                <w:lang w:val="ru-RU"/>
              </w:rPr>
              <w:t>Time</w:t>
            </w:r>
            <w:proofErr w:type="spellEnd"/>
            <w:r w:rsidRPr="00262235">
              <w:rPr>
                <w:lang w:val="ru-RU"/>
              </w:rPr>
              <w:t xml:space="preserve"> </w:t>
            </w:r>
            <w:proofErr w:type="spellStart"/>
            <w:r w:rsidRPr="00262235">
              <w:rPr>
                <w:lang w:val="ru-RU"/>
              </w:rPr>
              <w:t>Limit</w:t>
            </w:r>
            <w:proofErr w:type="spellEnd"/>
            <w:r w:rsidRPr="00262235">
              <w:rPr>
                <w:lang w:val="ru-RU"/>
              </w:rPr>
              <w:t xml:space="preserve"> </w:t>
            </w:r>
            <w:proofErr w:type="spellStart"/>
            <w:r w:rsidRPr="00262235">
              <w:rPr>
                <w:lang w:val="ru-RU"/>
              </w:rPr>
              <w:t>Exceeded</w:t>
            </w:r>
            <w:proofErr w:type="spellEnd"/>
            <w:r w:rsidRPr="00262235">
              <w:rPr>
                <w:lang w:val="ru-RU"/>
              </w:rPr>
              <w:t xml:space="preserve">, </w:t>
            </w:r>
            <w:proofErr w:type="spellStart"/>
            <w:r w:rsidRPr="00262235">
              <w:rPr>
                <w:lang w:val="ru-RU"/>
              </w:rPr>
              <w:t>Compilation</w:t>
            </w:r>
            <w:proofErr w:type="spellEnd"/>
            <w:r w:rsidRPr="00262235">
              <w:rPr>
                <w:lang w:val="ru-RU"/>
              </w:rPr>
              <w:t xml:space="preserve"> </w:t>
            </w:r>
            <w:proofErr w:type="spellStart"/>
            <w:r w:rsidRPr="00262235">
              <w:rPr>
                <w:lang w:val="ru-RU"/>
              </w:rPr>
              <w:t>Error</w:t>
            </w:r>
            <w:proofErr w:type="spellEnd"/>
            <w:r w:rsidRPr="00262235">
              <w:rPr>
                <w:lang w:val="ru-RU"/>
              </w:rPr>
              <w:t xml:space="preserve">, </w:t>
            </w:r>
            <w:proofErr w:type="spellStart"/>
            <w:r w:rsidRPr="00262235">
              <w:rPr>
                <w:lang w:val="ru-RU"/>
              </w:rPr>
              <w:t>Runtime</w:t>
            </w:r>
            <w:proofErr w:type="spellEnd"/>
            <w:r w:rsidRPr="00262235">
              <w:rPr>
                <w:lang w:val="ru-RU"/>
              </w:rPr>
              <w:t xml:space="preserve"> </w:t>
            </w:r>
            <w:proofErr w:type="spellStart"/>
            <w:r w:rsidRPr="00262235">
              <w:rPr>
                <w:lang w:val="ru-RU"/>
              </w:rPr>
              <w:t>Error</w:t>
            </w:r>
            <w:proofErr w:type="spellEnd"/>
            <w:r w:rsidRPr="00262235">
              <w:rPr>
                <w:lang w:val="ru-RU"/>
              </w:rPr>
              <w:t xml:space="preserve"> и др.), количество </w:t>
            </w:r>
            <w:r w:rsidRPr="00262235">
              <w:rPr>
                <w:lang w:val="ru-RU"/>
              </w:rPr>
              <w:lastRenderedPageBreak/>
              <w:t>оставшихся попыток, время выполнения, использованная память.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код решения, вердикт, время отправки, затраченное время, использованная память, ID пользователя, ID задачи, номер попытки.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Точки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расширения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="00BD72AF" w:rsidRPr="00262235">
              <w:rPr>
                <w:lang w:val="ru-RU"/>
              </w:rPr>
              <w:t>-2.6</w:t>
            </w:r>
            <w:r w:rsidRPr="00262235">
              <w:rPr>
                <w:lang w:val="ru-RU"/>
              </w:rPr>
              <w:t xml:space="preserve"> (Истечен</w:t>
            </w:r>
            <w:r w:rsidR="005530A3" w:rsidRPr="00262235">
              <w:rPr>
                <w:lang w:val="ru-RU"/>
              </w:rPr>
              <w:t>ие времени попытки) –</w:t>
            </w:r>
            <w:r w:rsidRPr="00262235">
              <w:rPr>
                <w:lang w:val="ru-RU"/>
              </w:rPr>
              <w:t xml:space="preserve"> расширяет поведение при срабатывании таймера.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BD72AF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t>Таблица 9</w:t>
      </w:r>
      <w:r w:rsidR="009548AA" w:rsidRPr="00262235">
        <w:rPr>
          <w:bCs/>
          <w:i/>
          <w:color w:val="0F1115"/>
          <w:lang w:val="ru-RU"/>
        </w:rPr>
        <w:t xml:space="preserve"> – </w:t>
      </w:r>
      <w:r w:rsidR="009548AA" w:rsidRPr="00262235">
        <w:rPr>
          <w:bCs/>
          <w:i/>
          <w:color w:val="0F1115"/>
        </w:rPr>
        <w:t>UC</w:t>
      </w:r>
      <w:r w:rsidR="009548AA" w:rsidRPr="00262235">
        <w:rPr>
          <w:bCs/>
          <w:i/>
          <w:color w:val="0F1115"/>
          <w:lang w:val="ru-RU"/>
        </w:rPr>
        <w:t>-2.</w:t>
      </w:r>
      <w:r w:rsidR="00BD72AF" w:rsidRPr="00262235">
        <w:rPr>
          <w:bCs/>
          <w:i/>
          <w:color w:val="0F1115"/>
          <w:lang w:val="ru-RU"/>
        </w:rPr>
        <w:t>6</w:t>
      </w:r>
      <w:r w:rsidR="009548AA" w:rsidRPr="00262235">
        <w:rPr>
          <w:bCs/>
          <w:i/>
          <w:color w:val="0F1115"/>
          <w:lang w:val="ru-RU"/>
        </w:rPr>
        <w:t>: Истечение времени попытки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</w:pPr>
            <w:r w:rsidRPr="00262235">
              <w:t>UC-2.6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Тукалкин</w:t>
            </w:r>
            <w:proofErr w:type="spellEnd"/>
            <w:r w:rsidRPr="00262235">
              <w:t xml:space="preserve"> В.А.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Истечение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времени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попытки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 истечении таймера система фиксирует текущее состояние решения.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Студент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>-2.5</w:t>
            </w:r>
            <w:r w:rsidR="009548AA" w:rsidRPr="00262235">
              <w:rPr>
                <w:lang w:val="ru-RU"/>
              </w:rPr>
              <w:t xml:space="preserve"> (</w:t>
            </w:r>
            <w:r w:rsidR="009548AA" w:rsidRPr="00262235">
              <w:t>extend</w:t>
            </w:r>
            <w:r w:rsidR="009548AA" w:rsidRPr="00262235">
              <w:rPr>
                <w:lang w:val="ru-RU"/>
              </w:rPr>
              <w:t xml:space="preserve">), </w:t>
            </w:r>
            <w:r w:rsidR="009548AA" w:rsidRPr="00262235">
              <w:t>UC</w:t>
            </w:r>
            <w:r w:rsidRPr="00262235">
              <w:rPr>
                <w:lang w:val="ru-RU"/>
              </w:rPr>
              <w:t>-2.7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Средняя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работает над задачей; таймер достиг нуля.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rPr>
                <w:bCs/>
                <w:lang w:val="ru-RU"/>
              </w:rPr>
              <w:t>Выходные ус</w:t>
            </w:r>
            <w:proofErr w:type="spellStart"/>
            <w:r w:rsidRPr="00262235">
              <w:rPr>
                <w:bCs/>
              </w:rPr>
              <w:t>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Решение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зафиксировано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редактор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заблокирован</w:t>
            </w:r>
            <w:proofErr w:type="spellEnd"/>
            <w:r w:rsidRPr="00262235">
              <w:t>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Система блокирует реда</w:t>
            </w:r>
            <w:r w:rsidR="005530A3" w:rsidRPr="00262235">
              <w:rPr>
                <w:lang w:val="ru-RU"/>
              </w:rPr>
              <w:t>ктор.</w:t>
            </w:r>
            <w:r w:rsidR="005530A3" w:rsidRPr="00262235">
              <w:rPr>
                <w:lang w:val="ru-RU"/>
              </w:rPr>
              <w:br/>
              <w:t>2. Если попытки ещё есть –</w:t>
            </w:r>
            <w:r w:rsidRPr="00262235">
              <w:rPr>
                <w:lang w:val="ru-RU"/>
              </w:rPr>
              <w:t xml:space="preserve"> отправляет текущий код на проверку.</w:t>
            </w:r>
            <w:r w:rsidRPr="00262235">
              <w:rPr>
                <w:lang w:val="ru-RU"/>
              </w:rPr>
              <w:br/>
              <w:t>3. Отображает уведомление об окончании времени.</w:t>
            </w:r>
            <w:r w:rsidRPr="00262235">
              <w:rPr>
                <w:lang w:val="ru-RU"/>
              </w:rPr>
              <w:br/>
              <w:t>4. Переходит к формированию результатов (</w:t>
            </w:r>
            <w:r w:rsidRPr="00262235">
              <w:t>UC</w:t>
            </w:r>
            <w:r w:rsidR="00BD72AF" w:rsidRPr="00262235">
              <w:rPr>
                <w:lang w:val="ru-RU"/>
              </w:rPr>
              <w:t>-2.7</w:t>
            </w:r>
            <w:r w:rsidRPr="00262235">
              <w:rPr>
                <w:lang w:val="ru-RU"/>
              </w:rPr>
              <w:t>).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</w:t>
            </w:r>
            <w:r w:rsidRPr="00262235">
              <w:t>a</w:t>
            </w:r>
            <w:r w:rsidR="005530A3" w:rsidRPr="00262235">
              <w:rPr>
                <w:lang w:val="ru-RU"/>
              </w:rPr>
              <w:t>. Попытки исчерпаны –</w:t>
            </w:r>
            <w:r w:rsidRPr="00262235">
              <w:rPr>
                <w:lang w:val="ru-RU"/>
              </w:rPr>
              <w:t xml:space="preserve"> редактор блокируется без проверки.</w:t>
            </w:r>
          </w:p>
          <w:p w:rsidR="009548A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</w:t>
            </w:r>
            <w:r w:rsidRPr="00262235">
              <w:t>b</w:t>
            </w:r>
            <w:r w:rsidR="005530A3" w:rsidRPr="00262235">
              <w:rPr>
                <w:lang w:val="ru-RU"/>
              </w:rPr>
              <w:t>. Пользователь не вводил код –</w:t>
            </w:r>
            <w:r w:rsidRPr="00262235">
              <w:rPr>
                <w:lang w:val="ru-RU"/>
              </w:rPr>
              <w:t xml:space="preserve"> отправляется пустой код, попытка расходуется.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E.1-a. О</w:t>
            </w:r>
            <w:r w:rsidR="005530A3" w:rsidRPr="00262235">
              <w:rPr>
                <w:lang w:val="ru-RU"/>
              </w:rPr>
              <w:t>шибка при блокировке редактора –</w:t>
            </w:r>
            <w:r w:rsidRPr="00262235">
              <w:rPr>
                <w:lang w:val="ru-RU"/>
              </w:rPr>
              <w:t xml:space="preserve"> система принудительно завершает сессию.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E.2</w:t>
            </w:r>
            <w:r w:rsidR="005530A3" w:rsidRPr="00262235">
              <w:rPr>
                <w:lang w:val="ru-RU"/>
              </w:rPr>
              <w:t>-a. Ошибка соединения с Judge0 –</w:t>
            </w:r>
            <w:r w:rsidRPr="00262235">
              <w:rPr>
                <w:lang w:val="ru-RU"/>
              </w:rPr>
              <w:t xml:space="preserve"> попытка помечается как «Ошибка», результат не формируется.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lastRenderedPageBreak/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При истечении времени попытка расходуется автоматически.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Если попытки исчерпаны, редактор блокируется без проверки.</w:t>
            </w:r>
          </w:p>
        </w:tc>
      </w:tr>
      <w:tr w:rsidR="00EC052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EC052A" w:rsidRPr="00262235" w:rsidRDefault="00EC052A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уведомление об окончании времени, результат проверки (если выполнена).</w:t>
            </w:r>
          </w:p>
          <w:p w:rsidR="00EC052A" w:rsidRPr="00262235" w:rsidRDefault="00EC052A" w:rsidP="00EC052A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ID пользователя, ID задачи, номер попытки, время истечения, статус.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Связи</w:t>
            </w:r>
            <w:proofErr w:type="spellEnd"/>
            <w:r w:rsidRPr="00262235">
              <w:rPr>
                <w:bCs/>
              </w:rPr>
              <w:t xml:space="preserve"> extend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Расширяет </w:t>
            </w:r>
            <w:r w:rsidRPr="00262235">
              <w:t>UC</w:t>
            </w:r>
            <w:r w:rsidR="00BD72AF" w:rsidRPr="00262235">
              <w:rPr>
                <w:lang w:val="ru-RU"/>
              </w:rPr>
              <w:t>-2.5</w:t>
            </w:r>
            <w:r w:rsidR="005530A3" w:rsidRPr="00262235">
              <w:rPr>
                <w:lang w:val="ru-RU"/>
              </w:rPr>
              <w:t xml:space="preserve"> –</w:t>
            </w:r>
            <w:r w:rsidRPr="00262235">
              <w:rPr>
                <w:lang w:val="ru-RU"/>
              </w:rPr>
              <w:t xml:space="preserve"> при истечении таймера система ведёт себя как при отправке решения.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9548AA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t>Таблица 1</w:t>
      </w:r>
      <w:r w:rsidR="00C73451" w:rsidRPr="00262235">
        <w:rPr>
          <w:bCs/>
          <w:i/>
          <w:color w:val="0F1115"/>
          <w:lang w:val="ru-RU"/>
        </w:rPr>
        <w:t>0</w:t>
      </w:r>
      <w:r w:rsidRPr="00262235">
        <w:rPr>
          <w:bCs/>
          <w:i/>
          <w:color w:val="0F1115"/>
          <w:lang w:val="ru-RU"/>
        </w:rPr>
        <w:t xml:space="preserve"> – </w:t>
      </w:r>
      <w:r w:rsidRPr="00262235">
        <w:rPr>
          <w:bCs/>
          <w:i/>
          <w:color w:val="0F1115"/>
        </w:rPr>
        <w:t>UC</w:t>
      </w:r>
      <w:r w:rsidRPr="00262235">
        <w:rPr>
          <w:bCs/>
          <w:i/>
          <w:color w:val="0F1115"/>
          <w:lang w:val="ru-RU"/>
        </w:rPr>
        <w:t>-2.</w:t>
      </w:r>
      <w:r w:rsidR="00BD72AF" w:rsidRPr="00262235">
        <w:rPr>
          <w:bCs/>
          <w:i/>
          <w:color w:val="0F1115"/>
          <w:lang w:val="ru-RU"/>
        </w:rPr>
        <w:t>7</w:t>
      </w:r>
      <w:r w:rsidRPr="00262235">
        <w:rPr>
          <w:bCs/>
          <w:i/>
          <w:color w:val="0F1115"/>
          <w:lang w:val="ru-RU"/>
        </w:rPr>
        <w:t>: Просмотр результата тестирования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Параметр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Значение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Уникальный идентификатор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="00BD72AF" w:rsidRPr="00262235">
              <w:rPr>
                <w:lang w:val="ru-RU"/>
              </w:rPr>
              <w:t>-2.7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Автор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lang w:val="ru-RU"/>
              </w:rPr>
              <w:t>Тукалкин</w:t>
            </w:r>
            <w:proofErr w:type="spellEnd"/>
            <w:r w:rsidRPr="00262235">
              <w:rPr>
                <w:lang w:val="ru-RU"/>
              </w:rPr>
              <w:t xml:space="preserve"> В.</w:t>
            </w:r>
            <w:r w:rsidRPr="00262235">
              <w:t>А.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Просмотр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результата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тестирования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завершает тестирование и видит сводную таблицу результатов.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Студент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>-1.2 (</w:t>
            </w:r>
            <w:r w:rsidRPr="00262235">
              <w:t>include</w:t>
            </w:r>
            <w:r w:rsidRPr="00262235">
              <w:rPr>
                <w:lang w:val="ru-RU"/>
              </w:rPr>
              <w:t xml:space="preserve">), </w:t>
            </w:r>
            <w:r w:rsidRPr="00262235">
              <w:t>UC</w:t>
            </w:r>
            <w:r w:rsidRPr="00262235">
              <w:rPr>
                <w:lang w:val="ru-RU"/>
              </w:rPr>
              <w:t>-2.5</w:t>
            </w:r>
            <w:r w:rsidR="009548AA" w:rsidRPr="00262235">
              <w:rPr>
                <w:lang w:val="ru-RU"/>
              </w:rPr>
              <w:t xml:space="preserve">, </w:t>
            </w:r>
            <w:r w:rsidR="009548AA" w:rsidRPr="00262235">
              <w:t>UC</w:t>
            </w:r>
            <w:r w:rsidRPr="00262235">
              <w:rPr>
                <w:lang w:val="ru-RU"/>
              </w:rPr>
              <w:t>-2.6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Средняя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достиг последней задачи модуля.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  <w:lang w:val="ru-RU"/>
              </w:rPr>
              <w:t>Вых</w:t>
            </w:r>
            <w:r w:rsidRPr="00262235">
              <w:rPr>
                <w:bCs/>
              </w:rPr>
              <w:t>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Сеанс завершён, сводная таблица отображена, результат передан в </w:t>
            </w:r>
            <w:r w:rsidRPr="00262235">
              <w:t>Moodle</w:t>
            </w:r>
            <w:r w:rsidRPr="00262235">
              <w:rPr>
                <w:lang w:val="ru-RU"/>
              </w:rPr>
              <w:t>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нажимает «Закончить тестирование».</w:t>
            </w:r>
            <w:r w:rsidRPr="00262235">
              <w:rPr>
                <w:lang w:val="ru-RU"/>
              </w:rPr>
              <w:br/>
              <w:t>2. Система предупреждает, что результаты исправить нельзя.</w:t>
            </w:r>
            <w:r w:rsidRPr="00262235">
              <w:rPr>
                <w:lang w:val="ru-RU"/>
              </w:rPr>
              <w:br/>
              <w:t>3. Пользователь соглашается. Сеанс завершается.</w:t>
            </w:r>
            <w:r w:rsidRPr="00262235">
              <w:rPr>
                <w:lang w:val="ru-RU"/>
              </w:rPr>
              <w:br/>
              <w:t xml:space="preserve">4. Система демонстрирует сводную таблицу и инициирует </w:t>
            </w:r>
            <w:r w:rsidRPr="00262235">
              <w:t>UC</w:t>
            </w:r>
            <w:r w:rsidRPr="00262235">
              <w:rPr>
                <w:lang w:val="ru-RU"/>
              </w:rPr>
              <w:t>-1.2.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3340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</w:t>
            </w:r>
            <w:r w:rsidR="00E95D1F" w:rsidRPr="00262235">
              <w:rPr>
                <w:lang w:val="ru-RU"/>
              </w:rPr>
              <w:t>1-a. Пользователь отказывается –</w:t>
            </w:r>
            <w:r w:rsidRPr="00262235">
              <w:rPr>
                <w:lang w:val="ru-RU"/>
              </w:rPr>
              <w:t xml:space="preserve"> окно подтверждения закрывается.</w:t>
            </w:r>
          </w:p>
          <w:p w:rsidR="009548AA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А.3-a. Пользователь соглашается, н</w:t>
            </w:r>
            <w:r w:rsidR="00E95D1F" w:rsidRPr="00262235">
              <w:rPr>
                <w:lang w:val="ru-RU"/>
              </w:rPr>
              <w:t xml:space="preserve">о передача в </w:t>
            </w:r>
            <w:proofErr w:type="spellStart"/>
            <w:r w:rsidR="00E95D1F" w:rsidRPr="00262235">
              <w:rPr>
                <w:lang w:val="ru-RU"/>
              </w:rPr>
              <w:t>Moodle</w:t>
            </w:r>
            <w:proofErr w:type="spellEnd"/>
            <w:r w:rsidR="00E95D1F" w:rsidRPr="00262235">
              <w:rPr>
                <w:lang w:val="ru-RU"/>
              </w:rPr>
              <w:t xml:space="preserve"> невозможна –</w:t>
            </w:r>
            <w:r w:rsidRPr="00262235">
              <w:rPr>
                <w:lang w:val="ru-RU"/>
              </w:rPr>
              <w:t xml:space="preserve"> результат сохраняется локально, уведомление о повторной попытке</w:t>
            </w:r>
            <w:r w:rsidR="009548AA" w:rsidRPr="00262235">
              <w:rPr>
                <w:lang w:val="ru-RU"/>
              </w:rPr>
              <w:t>.</w:t>
            </w:r>
          </w:p>
        </w:tc>
      </w:tr>
      <w:tr w:rsidR="00133340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133340" w:rsidRPr="00262235" w:rsidRDefault="00133340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lastRenderedPageBreak/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33340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E.2-a</w:t>
            </w:r>
            <w:r w:rsidR="00E95D1F" w:rsidRPr="00262235">
              <w:rPr>
                <w:lang w:val="ru-RU"/>
              </w:rPr>
              <w:t>. Ошибка при завершении сеанса –</w:t>
            </w:r>
            <w:r w:rsidRPr="00262235">
              <w:rPr>
                <w:lang w:val="ru-RU"/>
              </w:rPr>
              <w:t xml:space="preserve"> система предлагает повторить.</w:t>
            </w:r>
          </w:p>
          <w:p w:rsidR="00133340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E.4-a. Ошибк</w:t>
            </w:r>
            <w:r w:rsidR="00E95D1F" w:rsidRPr="00262235">
              <w:rPr>
                <w:lang w:val="ru-RU"/>
              </w:rPr>
              <w:t>а формирования сводной таблицы –</w:t>
            </w:r>
            <w:r w:rsidRPr="00262235">
              <w:rPr>
                <w:lang w:val="ru-RU"/>
              </w:rPr>
              <w:t xml:space="preserve"> выводится сообщение об ошибке.</w:t>
            </w:r>
          </w:p>
        </w:tc>
      </w:tr>
      <w:tr w:rsidR="00133340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133340" w:rsidRPr="00262235" w:rsidRDefault="00133340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33340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После завершения тестирования результаты нельзя изменить.</w:t>
            </w:r>
          </w:p>
          <w:p w:rsidR="00133340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БП-2. Передача результата в </w:t>
            </w:r>
            <w:proofErr w:type="spellStart"/>
            <w:r w:rsidRPr="00262235">
              <w:rPr>
                <w:lang w:val="ru-RU"/>
              </w:rPr>
              <w:t>Moodle</w:t>
            </w:r>
            <w:proofErr w:type="spellEnd"/>
            <w:r w:rsidRPr="00262235">
              <w:rPr>
                <w:lang w:val="ru-RU"/>
              </w:rPr>
              <w:t xml:space="preserve"> обязательна при завершении (UC-1.2).</w:t>
            </w:r>
          </w:p>
        </w:tc>
      </w:tr>
      <w:tr w:rsidR="00133340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133340" w:rsidRPr="00262235" w:rsidRDefault="00133340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33340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сводная таблица результатов (задачи, вердикты, затраченное время, итоговая оценка).</w:t>
            </w:r>
          </w:p>
          <w:p w:rsidR="00133340" w:rsidRPr="00262235" w:rsidRDefault="00133340" w:rsidP="00133340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Сохраняемые данные: итоговый результат, время завершения, статус передачи в </w:t>
            </w:r>
            <w:proofErr w:type="spellStart"/>
            <w:r w:rsidRPr="00262235">
              <w:rPr>
                <w:lang w:val="ru-RU"/>
              </w:rPr>
              <w:t>Moodle</w:t>
            </w:r>
            <w:proofErr w:type="spellEnd"/>
            <w:r w:rsidRPr="00262235">
              <w:rPr>
                <w:lang w:val="ru-RU"/>
              </w:rPr>
              <w:t>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Связи</w:t>
            </w:r>
            <w:proofErr w:type="spellEnd"/>
            <w:r w:rsidRPr="00262235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Включает </w:t>
            </w:r>
            <w:r w:rsidRPr="00262235">
              <w:t>UC</w:t>
            </w:r>
            <w:r w:rsidR="00E95D1F" w:rsidRPr="00262235">
              <w:rPr>
                <w:lang w:val="ru-RU"/>
              </w:rPr>
              <w:t>-1.2 –</w:t>
            </w:r>
            <w:r w:rsidRPr="00262235">
              <w:rPr>
                <w:lang w:val="ru-RU"/>
              </w:rPr>
              <w:t xml:space="preserve"> передача результата в </w:t>
            </w:r>
            <w:r w:rsidRPr="00262235">
              <w:t>Moodle</w:t>
            </w:r>
            <w:r w:rsidRPr="00262235">
              <w:rPr>
                <w:lang w:val="ru-RU"/>
              </w:rPr>
              <w:t xml:space="preserve"> обязательна при завершении.</w:t>
            </w:r>
          </w:p>
        </w:tc>
      </w:tr>
    </w:tbl>
    <w:p w:rsid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FE0E8C" w:rsidRPr="00FE0E8C" w:rsidRDefault="00FE0E8C" w:rsidP="009548AA">
      <w:pPr>
        <w:spacing w:line="240" w:lineRule="auto"/>
        <w:jc w:val="right"/>
        <w:outlineLvl w:val="2"/>
        <w:rPr>
          <w:b/>
          <w:bCs/>
          <w:color w:val="0F1115"/>
          <w:sz w:val="24"/>
          <w:lang w:val="ru-RU"/>
        </w:rPr>
      </w:pPr>
    </w:p>
    <w:p w:rsidR="00FE0E8C" w:rsidRPr="00FE0E8C" w:rsidRDefault="00FE0E8C" w:rsidP="00FE0E8C">
      <w:pPr>
        <w:spacing w:line="240" w:lineRule="auto"/>
        <w:outlineLvl w:val="2"/>
        <w:rPr>
          <w:b/>
          <w:bCs/>
          <w:color w:val="0F1115"/>
          <w:sz w:val="24"/>
          <w:lang w:val="ru-RU"/>
        </w:rPr>
      </w:pPr>
      <w:r w:rsidRPr="00FE0E8C">
        <w:rPr>
          <w:b/>
          <w:bCs/>
          <w:color w:val="0F1115"/>
          <w:sz w:val="24"/>
          <w:lang w:val="ru-RU"/>
        </w:rPr>
        <w:t>5.3. Управление учебным контентом</w:t>
      </w:r>
    </w:p>
    <w:p w:rsidR="009548AA" w:rsidRPr="00BB7D4B" w:rsidRDefault="009548AA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BB7D4B">
        <w:rPr>
          <w:bCs/>
          <w:i/>
          <w:color w:val="0F1115"/>
          <w:lang w:val="ru-RU"/>
        </w:rPr>
        <w:t>Таблица 1</w:t>
      </w:r>
      <w:r w:rsidR="00C73451" w:rsidRPr="00262235">
        <w:rPr>
          <w:bCs/>
          <w:i/>
          <w:color w:val="0F1115"/>
          <w:lang w:val="ru-RU"/>
        </w:rPr>
        <w:t>1</w:t>
      </w:r>
      <w:r w:rsidRPr="00BB7D4B">
        <w:rPr>
          <w:bCs/>
          <w:i/>
          <w:color w:val="0F1115"/>
          <w:lang w:val="ru-RU"/>
        </w:rPr>
        <w:t xml:space="preserve"> – </w:t>
      </w:r>
      <w:r w:rsidRPr="00262235">
        <w:rPr>
          <w:bCs/>
          <w:i/>
          <w:color w:val="0F1115"/>
        </w:rPr>
        <w:t>UC</w:t>
      </w:r>
      <w:r w:rsidRPr="00BB7D4B">
        <w:rPr>
          <w:bCs/>
          <w:i/>
          <w:color w:val="0F1115"/>
          <w:lang w:val="ru-RU"/>
        </w:rPr>
        <w:t>-3.1: Создание задачи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E95D1F">
        <w:trPr>
          <w:trHeight w:val="19"/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E95D1F">
        <w:trPr>
          <w:trHeight w:val="19"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UC-3.1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Тукалкин</w:t>
            </w:r>
            <w:proofErr w:type="spellEnd"/>
            <w:r w:rsidRPr="00262235">
              <w:t xml:space="preserve"> В.А.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Создание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задачи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создаёт задачу с параметрами и тестовыми случаями.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UC-3.2, UC-3.3 (include)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Высокая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авторизован как Преподаватель или Администратор.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Задача создана, ей присвоен уникальный идентификатор.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открывает форму создания задачи.</w:t>
            </w:r>
            <w:r w:rsidRPr="00262235">
              <w:rPr>
                <w:lang w:val="ru-RU"/>
              </w:rPr>
              <w:br/>
              <w:t>2. Заполняет условие, языки, ограничения, количество попыток, время.</w:t>
            </w:r>
            <w:r w:rsidRPr="00262235">
              <w:rPr>
                <w:lang w:val="ru-RU"/>
              </w:rPr>
              <w:br/>
              <w:t>3. Добавляет тестовые случаи (входные данные и ожидаемый вывод).</w:t>
            </w:r>
            <w:r w:rsidRPr="00262235">
              <w:rPr>
                <w:lang w:val="ru-RU"/>
              </w:rPr>
              <w:br/>
            </w:r>
            <w:r w:rsidRPr="00262235">
              <w:rPr>
                <w:lang w:val="ru-RU"/>
              </w:rPr>
              <w:lastRenderedPageBreak/>
              <w:t>4. Сохраняет задачу.</w:t>
            </w:r>
            <w:r w:rsidRPr="00262235">
              <w:rPr>
                <w:lang w:val="ru-RU"/>
              </w:rPr>
              <w:br/>
              <w:t xml:space="preserve">5. Система присваивает </w:t>
            </w:r>
            <w:r w:rsidRPr="00262235">
              <w:t>ID</w:t>
            </w:r>
            <w:r w:rsidRPr="00262235">
              <w:rPr>
                <w:lang w:val="ru-RU"/>
              </w:rPr>
              <w:t xml:space="preserve"> и делает задачу доступной для привязки к модулю.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</w:t>
            </w:r>
            <w:r w:rsidRPr="00262235">
              <w:t>a</w:t>
            </w:r>
            <w:r w:rsidRPr="00262235">
              <w:rPr>
                <w:lang w:val="ru-RU"/>
              </w:rPr>
              <w:t xml:space="preserve">. Пользователь добавляет тесты через загрузку </w:t>
            </w:r>
            <w:r w:rsidRPr="00262235">
              <w:t>JSON</w:t>
            </w:r>
            <w:r w:rsidRPr="00262235">
              <w:rPr>
                <w:lang w:val="ru-RU"/>
              </w:rPr>
              <w:t>-файла.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А.4-</w:t>
            </w:r>
            <w:r w:rsidRPr="00262235">
              <w:t>a</w:t>
            </w:r>
            <w:r w:rsidRPr="00262235">
              <w:rPr>
                <w:lang w:val="ru-RU"/>
              </w:rPr>
              <w:t>. Пользователь сохраняет задачу как черновик (без публикации).</w:t>
            </w:r>
          </w:p>
          <w:p w:rsidR="009548AA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</w:t>
            </w:r>
            <w:r w:rsidRPr="00262235">
              <w:t>a</w:t>
            </w:r>
            <w:r w:rsidRPr="00262235">
              <w:rPr>
                <w:lang w:val="ru-RU"/>
              </w:rPr>
              <w:t>. Пользователь меняет язык программирования – система обновляет список доступных шаблонов.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E.2-a. </w:t>
            </w:r>
            <w:r w:rsidR="001C5F09" w:rsidRPr="00262235">
              <w:rPr>
                <w:lang w:val="ru-RU"/>
              </w:rPr>
              <w:t>Обязательные поля не заполнены –</w:t>
            </w:r>
            <w:r w:rsidRPr="00262235">
              <w:rPr>
                <w:lang w:val="ru-RU"/>
              </w:rPr>
              <w:t xml:space="preserve"> система указывает на ошибки и не сохраняет.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E.3-a. Некорректный формат JSON </w:t>
            </w:r>
            <w:r w:rsidR="001C5F09" w:rsidRPr="00262235">
              <w:rPr>
                <w:lang w:val="ru-RU"/>
              </w:rPr>
              <w:t>–</w:t>
            </w:r>
            <w:r w:rsidRPr="00262235">
              <w:rPr>
                <w:lang w:val="ru-RU"/>
              </w:rPr>
              <w:t xml:space="preserve"> выводится сообщение об ошибке.</w:t>
            </w:r>
          </w:p>
          <w:p w:rsidR="00AB657C" w:rsidRPr="00262235" w:rsidRDefault="001C5F09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E.4-a. Ошибка сохранения в БД –</w:t>
            </w:r>
            <w:r w:rsidR="00AB657C" w:rsidRPr="00262235">
              <w:rPr>
                <w:lang w:val="ru-RU"/>
              </w:rPr>
              <w:t xml:space="preserve"> система предлагает повторить.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Задача должна содержать хотя бы один тестовый случай.</w:t>
            </w:r>
          </w:p>
          <w:p w:rsidR="00AB657C" w:rsidRPr="00262235" w:rsidRDefault="001C5F09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Ограничение по времени –</w:t>
            </w:r>
            <w:r w:rsidR="00AB657C" w:rsidRPr="00262235">
              <w:rPr>
                <w:lang w:val="ru-RU"/>
              </w:rPr>
              <w:t xml:space="preserve"> целое число, больше 0.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БП-3. Преподаватель может редактировать тол</w:t>
            </w:r>
            <w:r w:rsidR="001C5F09" w:rsidRPr="00262235">
              <w:rPr>
                <w:lang w:val="ru-RU"/>
              </w:rPr>
              <w:t>ько свои задачи (Администратор –</w:t>
            </w:r>
            <w:r w:rsidRPr="00262235">
              <w:rPr>
                <w:lang w:val="ru-RU"/>
              </w:rPr>
              <w:t xml:space="preserve"> все).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название, формулировка, языки программирования, лимит времени, лимит памяти, количество попыток, тестовые случаи (вход/выход).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список существующих задач, форма редактирования, сообщения об ошибках.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задача (ID, название, формулировка, параметры), тесты (ID задачи, входные данные, ожидаемый вывод).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Связи</w:t>
            </w:r>
            <w:proofErr w:type="spellEnd"/>
            <w:r w:rsidRPr="00262235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Может быть включено в </w:t>
            </w:r>
            <w:r w:rsidRPr="00262235">
              <w:t>UC</w:t>
            </w:r>
            <w:r w:rsidR="001C5F09" w:rsidRPr="00262235">
              <w:rPr>
                <w:lang w:val="ru-RU"/>
              </w:rPr>
              <w:t>-3.3 (Создание модуля) –</w:t>
            </w:r>
            <w:r w:rsidRPr="00262235">
              <w:rPr>
                <w:lang w:val="ru-RU"/>
              </w:rPr>
              <w:t xml:space="preserve"> при создании модуля сразу создаётся новая задача.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262235">
        <w:rPr>
          <w:bCs/>
          <w:i/>
          <w:color w:val="0F1115"/>
        </w:rPr>
        <w:t>Таблица</w:t>
      </w:r>
      <w:proofErr w:type="spellEnd"/>
      <w:r w:rsidRPr="00262235">
        <w:rPr>
          <w:bCs/>
          <w:i/>
          <w:color w:val="0F1115"/>
        </w:rPr>
        <w:t xml:space="preserve"> 12</w:t>
      </w:r>
      <w:r w:rsidR="009548AA" w:rsidRPr="00262235">
        <w:rPr>
          <w:bCs/>
          <w:i/>
          <w:color w:val="0F1115"/>
        </w:rPr>
        <w:t xml:space="preserve"> – UC-3.2: </w:t>
      </w:r>
      <w:proofErr w:type="spellStart"/>
      <w:r w:rsidR="009548AA" w:rsidRPr="00262235">
        <w:rPr>
          <w:bCs/>
          <w:i/>
          <w:color w:val="0F1115"/>
        </w:rPr>
        <w:t>Обновление</w:t>
      </w:r>
      <w:proofErr w:type="spellEnd"/>
      <w:r w:rsidR="009548AA" w:rsidRPr="00262235">
        <w:rPr>
          <w:bCs/>
          <w:i/>
          <w:color w:val="0F1115"/>
        </w:rPr>
        <w:t xml:space="preserve"> </w:t>
      </w:r>
      <w:proofErr w:type="spellStart"/>
      <w:r w:rsidR="009548AA" w:rsidRPr="00262235">
        <w:rPr>
          <w:bCs/>
          <w:i/>
          <w:color w:val="0F1115"/>
        </w:rPr>
        <w:t>задачи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UC-3.2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Тукалкин</w:t>
            </w:r>
            <w:proofErr w:type="spellEnd"/>
            <w:r w:rsidRPr="00262235">
              <w:t xml:space="preserve"> В.А.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Обновление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задачи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изменяет параметры существующей задачи и её тестовые случаи.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UC-3.1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Средняя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Задача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создана</w:t>
            </w:r>
            <w:proofErr w:type="spellEnd"/>
            <w:r w:rsidRPr="00262235">
              <w:t xml:space="preserve"> (UC-3.1).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Данные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задачи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обновлены</w:t>
            </w:r>
            <w:proofErr w:type="spellEnd"/>
            <w:r w:rsidRPr="00262235">
              <w:t>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rPr>
                <w:lang w:val="ru-RU"/>
              </w:rPr>
              <w:t>1. Пользователь выбирает задачу и нажимает «Редактировать».</w:t>
            </w:r>
            <w:r w:rsidRPr="00262235">
              <w:rPr>
                <w:lang w:val="ru-RU"/>
              </w:rPr>
              <w:br/>
              <w:t>2. Система открывает форму с текущими данными.</w:t>
            </w:r>
            <w:r w:rsidRPr="00262235">
              <w:rPr>
                <w:lang w:val="ru-RU"/>
              </w:rPr>
              <w:br/>
              <w:t>3. Пользователь вносит изменения (описание, лимиты, языки, тесты).</w:t>
            </w:r>
            <w:r w:rsidRPr="00262235">
              <w:rPr>
                <w:lang w:val="ru-RU"/>
              </w:rPr>
              <w:br/>
              <w:t>4. Нажимает «Сохранить».</w:t>
            </w:r>
            <w:r w:rsidRPr="00262235">
              <w:rPr>
                <w:lang w:val="ru-RU"/>
              </w:rPr>
              <w:br/>
              <w:t>5. Система сохраняет и применяет изменения к новым сессиям.</w:t>
            </w:r>
            <w:r w:rsidRPr="00262235">
              <w:rPr>
                <w:lang w:val="ru-RU"/>
              </w:rPr>
              <w:br/>
            </w:r>
            <w:r w:rsidRPr="00262235">
              <w:t xml:space="preserve">6. </w:t>
            </w:r>
            <w:proofErr w:type="spellStart"/>
            <w:r w:rsidRPr="00262235">
              <w:t>Уведомляет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об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успехе</w:t>
            </w:r>
            <w:proofErr w:type="spellEnd"/>
            <w:r w:rsidRPr="00262235">
              <w:t>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А.1-</w:t>
            </w:r>
            <w:r w:rsidRPr="00262235">
              <w:t>a</w:t>
            </w:r>
            <w:r w:rsidRPr="00262235">
              <w:rPr>
                <w:lang w:val="ru-RU"/>
              </w:rPr>
              <w:t>. П</w:t>
            </w:r>
            <w:r w:rsidR="001C5F09" w:rsidRPr="00262235">
              <w:rPr>
                <w:lang w:val="ru-RU"/>
              </w:rPr>
              <w:t>ользователь не выбирает задачу –</w:t>
            </w:r>
            <w:r w:rsidRPr="00262235">
              <w:rPr>
                <w:lang w:val="ru-RU"/>
              </w:rPr>
              <w:t xml:space="preserve"> кнопка «Редактировать» неактивна.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</w:t>
            </w:r>
            <w:r w:rsidRPr="00262235">
              <w:t>a</w:t>
            </w:r>
            <w:r w:rsidRPr="00262235">
              <w:rPr>
                <w:lang w:val="ru-RU"/>
              </w:rPr>
              <w:t>. Пол</w:t>
            </w:r>
            <w:r w:rsidR="001C5F09" w:rsidRPr="00262235">
              <w:rPr>
                <w:lang w:val="ru-RU"/>
              </w:rPr>
              <w:t>ьзователь добавляет новый тест –</w:t>
            </w:r>
            <w:r w:rsidRPr="00262235">
              <w:rPr>
                <w:lang w:val="ru-RU"/>
              </w:rPr>
              <w:t xml:space="preserve"> форма расширяется.</w:t>
            </w:r>
          </w:p>
          <w:p w:rsidR="009548AA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А.4-</w:t>
            </w:r>
            <w:r w:rsidRPr="00262235">
              <w:t>a</w:t>
            </w:r>
            <w:r w:rsidRPr="00262235">
              <w:rPr>
                <w:lang w:val="ru-RU"/>
              </w:rPr>
              <w:t>. П</w:t>
            </w:r>
            <w:r w:rsidR="001C5F09" w:rsidRPr="00262235">
              <w:rPr>
                <w:lang w:val="ru-RU"/>
              </w:rPr>
              <w:t>ользователь отменяет изменения –</w:t>
            </w:r>
            <w:r w:rsidRPr="00262235">
              <w:rPr>
                <w:lang w:val="ru-RU"/>
              </w:rPr>
              <w:t xml:space="preserve"> возврат к списку задач.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</w:t>
            </w:r>
            <w:r w:rsidR="001C5F09" w:rsidRPr="00262235">
              <w:rPr>
                <w:lang w:val="ru-RU"/>
              </w:rPr>
              <w:t>2-a. Обязательные поля очищены –</w:t>
            </w:r>
            <w:r w:rsidRPr="00262235">
              <w:rPr>
                <w:lang w:val="ru-RU"/>
              </w:rPr>
              <w:t xml:space="preserve"> система не сохраняет.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E.2-b. </w:t>
            </w:r>
            <w:r w:rsidR="001C5F09" w:rsidRPr="00262235">
              <w:rPr>
                <w:lang w:val="ru-RU"/>
              </w:rPr>
              <w:t>Есть активные сессии студентов –</w:t>
            </w:r>
            <w:r w:rsidRPr="00262235">
              <w:rPr>
                <w:lang w:val="ru-RU"/>
              </w:rPr>
              <w:t xml:space="preserve"> система предлагает принудительно завершить их.</w:t>
            </w:r>
          </w:p>
          <w:p w:rsidR="00AB657C" w:rsidRPr="00262235" w:rsidRDefault="001C5F09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E.4-a. Ошибка сохранения в БД –</w:t>
            </w:r>
            <w:r w:rsidR="00AB657C" w:rsidRPr="00262235">
              <w:rPr>
                <w:lang w:val="ru-RU"/>
              </w:rPr>
              <w:t xml:space="preserve"> предложение повторить.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Изменения применяются только к новым сессиям.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При наличии активных сессий система предупреждает о принудительном завершении.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обновлённые параметры задачи и тестов.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форма с текущими данными, список задач, сообщения об ошибках.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обновлённая задача и тесты, дата изменения.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9548AA" w:rsidP="0045042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262235">
        <w:rPr>
          <w:bCs/>
          <w:i/>
          <w:color w:val="0F1115"/>
        </w:rPr>
        <w:t>Таблица</w:t>
      </w:r>
      <w:proofErr w:type="spellEnd"/>
      <w:r w:rsidRPr="00262235">
        <w:rPr>
          <w:bCs/>
          <w:i/>
          <w:color w:val="0F1115"/>
        </w:rPr>
        <w:t xml:space="preserve"> 1</w:t>
      </w:r>
      <w:r w:rsidR="00C73451" w:rsidRPr="00262235">
        <w:rPr>
          <w:bCs/>
          <w:i/>
          <w:color w:val="0F1115"/>
        </w:rPr>
        <w:t>3</w:t>
      </w:r>
      <w:r w:rsidRPr="00262235">
        <w:rPr>
          <w:bCs/>
          <w:i/>
          <w:color w:val="0F1115"/>
        </w:rPr>
        <w:t xml:space="preserve"> – UC-3.3: </w:t>
      </w:r>
      <w:proofErr w:type="spellStart"/>
      <w:r w:rsidRPr="00262235">
        <w:rPr>
          <w:bCs/>
          <w:i/>
          <w:color w:val="0F1115"/>
        </w:rPr>
        <w:t>Создание</w:t>
      </w:r>
      <w:proofErr w:type="spellEnd"/>
      <w:r w:rsidRPr="00262235">
        <w:rPr>
          <w:bCs/>
          <w:i/>
          <w:color w:val="0F1115"/>
        </w:rPr>
        <w:t xml:space="preserve"> </w:t>
      </w:r>
      <w:proofErr w:type="spellStart"/>
      <w:r w:rsidRPr="00262235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UC-3.3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Щербак</w:t>
            </w:r>
            <w:proofErr w:type="spellEnd"/>
            <w:r w:rsidRPr="00262235">
              <w:t xml:space="preserve"> М.С.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Создание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модуля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создаёт модуль и наполняет его задачами.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UC-3.1 (include), UC-3.4 (extend)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Средняя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Пользователь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авторизован</w:t>
            </w:r>
            <w:proofErr w:type="spellEnd"/>
            <w:r w:rsidRPr="00262235">
              <w:t>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Модуль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создан</w:t>
            </w:r>
            <w:proofErr w:type="spellEnd"/>
            <w:r w:rsidRPr="00262235">
              <w:t xml:space="preserve"> и </w:t>
            </w:r>
            <w:proofErr w:type="spellStart"/>
            <w:r w:rsidRPr="00262235">
              <w:t>доступен</w:t>
            </w:r>
            <w:proofErr w:type="spellEnd"/>
            <w:r w:rsidRPr="00262235">
              <w:t>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переходит во вкладку «Модули».</w:t>
            </w:r>
            <w:r w:rsidRPr="00262235">
              <w:rPr>
                <w:lang w:val="ru-RU"/>
              </w:rPr>
              <w:br/>
              <w:t>2. Нажимает «Добавить модуль».</w:t>
            </w:r>
            <w:r w:rsidRPr="00262235">
              <w:rPr>
                <w:lang w:val="ru-RU"/>
              </w:rPr>
              <w:br/>
              <w:t>3. Вводит название и описание.</w:t>
            </w:r>
            <w:r w:rsidRPr="00262235">
              <w:rPr>
                <w:lang w:val="ru-RU"/>
              </w:rPr>
              <w:br/>
              <w:t>4. Нажимает «Добавить задачу».</w:t>
            </w:r>
            <w:r w:rsidRPr="00262235">
              <w:rPr>
                <w:lang w:val="ru-RU"/>
              </w:rPr>
              <w:br/>
              <w:t>5. Выбирает нужные задачи из списка.</w:t>
            </w:r>
            <w:r w:rsidRPr="00262235">
              <w:rPr>
                <w:lang w:val="ru-RU"/>
              </w:rPr>
              <w:br/>
              <w:t>6. Система сохраняет модуль.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А.1-</w:t>
            </w:r>
            <w:r w:rsidRPr="00262235">
              <w:t>a</w:t>
            </w:r>
            <w:r w:rsidRPr="00262235">
              <w:rPr>
                <w:lang w:val="ru-RU"/>
              </w:rPr>
              <w:t>. Пользователь хочет созда</w:t>
            </w:r>
            <w:r w:rsidR="001C5F09" w:rsidRPr="00262235">
              <w:rPr>
                <w:lang w:val="ru-RU"/>
              </w:rPr>
              <w:t>ть новую задачу прямо в модуле –</w:t>
            </w:r>
            <w:r w:rsidRPr="00262235">
              <w:rPr>
                <w:lang w:val="ru-RU"/>
              </w:rPr>
              <w:t xml:space="preserve"> нажимает «Создать новую» → запускается </w:t>
            </w:r>
            <w:r w:rsidRPr="00262235">
              <w:t>UC</w:t>
            </w:r>
            <w:r w:rsidRPr="00262235">
              <w:rPr>
                <w:lang w:val="ru-RU"/>
              </w:rPr>
              <w:t>-3.1 (</w:t>
            </w:r>
            <w:r w:rsidRPr="00262235">
              <w:t>include</w:t>
            </w:r>
            <w:r w:rsidRPr="00262235">
              <w:rPr>
                <w:lang w:val="ru-RU"/>
              </w:rPr>
              <w:t>).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А.4-</w:t>
            </w:r>
            <w:r w:rsidRPr="00262235">
              <w:t>a</w:t>
            </w:r>
            <w:r w:rsidRPr="00262235">
              <w:rPr>
                <w:lang w:val="ru-RU"/>
              </w:rPr>
              <w:t>. По</w:t>
            </w:r>
            <w:r w:rsidR="001C5F09" w:rsidRPr="00262235">
              <w:rPr>
                <w:lang w:val="ru-RU"/>
              </w:rPr>
              <w:t>льзователь не добавляет задачи –</w:t>
            </w:r>
            <w:r w:rsidRPr="00262235">
              <w:rPr>
                <w:lang w:val="ru-RU"/>
              </w:rPr>
              <w:t xml:space="preserve"> модуль сохраняется пустым (с предупреждением).</w:t>
            </w:r>
          </w:p>
          <w:p w:rsidR="009548AA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А.5-</w:t>
            </w:r>
            <w:r w:rsidRPr="00262235">
              <w:t>a</w:t>
            </w:r>
            <w:r w:rsidRPr="00262235">
              <w:rPr>
                <w:lang w:val="ru-RU"/>
              </w:rPr>
              <w:t xml:space="preserve">. Пользователь удаляет </w:t>
            </w:r>
            <w:r w:rsidR="001C5F09" w:rsidRPr="00262235">
              <w:rPr>
                <w:lang w:val="ru-RU"/>
              </w:rPr>
              <w:t>задачу из списка до сохранения –</w:t>
            </w:r>
            <w:r w:rsidRPr="00262235">
              <w:rPr>
                <w:lang w:val="ru-RU"/>
              </w:rPr>
              <w:t xml:space="preserve"> список обновляется.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E.3-a. Названи</w:t>
            </w:r>
            <w:r w:rsidR="001C5F09" w:rsidRPr="00262235">
              <w:rPr>
                <w:lang w:val="ru-RU"/>
              </w:rPr>
              <w:t>е модуля не заполнено –</w:t>
            </w:r>
            <w:r w:rsidRPr="00262235">
              <w:rPr>
                <w:lang w:val="ru-RU"/>
              </w:rPr>
              <w:t xml:space="preserve"> система не сохраняет.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E.5-a</w:t>
            </w:r>
            <w:r w:rsidR="001C5F09" w:rsidRPr="00262235">
              <w:rPr>
                <w:lang w:val="ru-RU"/>
              </w:rPr>
              <w:t>. Выбранная задача уже удалена –</w:t>
            </w:r>
            <w:r w:rsidRPr="00262235">
              <w:rPr>
                <w:lang w:val="ru-RU"/>
              </w:rPr>
              <w:t xml:space="preserve"> система предлагает обновить список.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</w:t>
            </w:r>
            <w:r w:rsidR="001C5F09" w:rsidRPr="00262235">
              <w:rPr>
                <w:lang w:val="ru-RU"/>
              </w:rPr>
              <w:t>.6-a. Ошибка сохранения модуля –</w:t>
            </w:r>
            <w:r w:rsidRPr="00262235">
              <w:rPr>
                <w:lang w:val="ru-RU"/>
              </w:rPr>
              <w:t xml:space="preserve"> предложение повторить.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Модуль должен иметь уникальное название в рамках курса.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Пустой модуль можно сохранить, но он не будет доступен студентам до добавления задач.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название, описание модуля, выбранные задачи.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список модулей, форма создания, список доступных задач.</w:t>
            </w:r>
          </w:p>
          <w:p w:rsidR="00AB657C" w:rsidRPr="00262235" w:rsidRDefault="00AB657C" w:rsidP="00AB657C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модуль (ID, название, описание, ID курса), связи модуль-задача.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Точки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расширения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="001C5F09" w:rsidRPr="00262235">
              <w:rPr>
                <w:lang w:val="ru-RU"/>
              </w:rPr>
              <w:t>-3.4 (Редактирование модуля) –</w:t>
            </w:r>
            <w:r w:rsidRPr="00262235">
              <w:rPr>
                <w:lang w:val="ru-RU"/>
              </w:rPr>
              <w:t xml:space="preserve"> расширяет поведение для уже созданного модуля.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Связи</w:t>
            </w:r>
            <w:proofErr w:type="spellEnd"/>
            <w:r w:rsidRPr="00262235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Включает </w:t>
            </w:r>
            <w:r w:rsidRPr="00262235">
              <w:t>UC</w:t>
            </w:r>
            <w:r w:rsidR="001C5F09" w:rsidRPr="00262235">
              <w:rPr>
                <w:lang w:val="ru-RU"/>
              </w:rPr>
              <w:t>-3.1 –</w:t>
            </w:r>
            <w:r w:rsidRPr="00262235">
              <w:rPr>
                <w:lang w:val="ru-RU"/>
              </w:rPr>
              <w:t xml:space="preserve"> при создании новой задачи из формы модуля.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262235">
        <w:rPr>
          <w:bCs/>
          <w:i/>
          <w:color w:val="0F1115"/>
        </w:rPr>
        <w:lastRenderedPageBreak/>
        <w:t>Таблица</w:t>
      </w:r>
      <w:proofErr w:type="spellEnd"/>
      <w:r w:rsidRPr="00262235">
        <w:rPr>
          <w:bCs/>
          <w:i/>
          <w:color w:val="0F1115"/>
        </w:rPr>
        <w:t xml:space="preserve"> 14</w:t>
      </w:r>
      <w:r w:rsidR="009548AA" w:rsidRPr="00262235">
        <w:rPr>
          <w:bCs/>
          <w:i/>
          <w:color w:val="0F1115"/>
        </w:rPr>
        <w:t xml:space="preserve"> – UC-3.4: </w:t>
      </w:r>
      <w:proofErr w:type="spellStart"/>
      <w:r w:rsidR="009548AA" w:rsidRPr="00262235">
        <w:rPr>
          <w:bCs/>
          <w:i/>
          <w:color w:val="0F1115"/>
        </w:rPr>
        <w:t>Редактирование</w:t>
      </w:r>
      <w:proofErr w:type="spellEnd"/>
      <w:r w:rsidR="009548AA" w:rsidRPr="00262235">
        <w:rPr>
          <w:bCs/>
          <w:i/>
          <w:color w:val="0F1115"/>
        </w:rPr>
        <w:t xml:space="preserve"> </w:t>
      </w:r>
      <w:proofErr w:type="spellStart"/>
      <w:r w:rsidR="009548AA" w:rsidRPr="00262235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UC-3.4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Щербак</w:t>
            </w:r>
            <w:proofErr w:type="spellEnd"/>
            <w:r w:rsidRPr="00262235">
              <w:t xml:space="preserve"> М.С.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Редактирование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модуля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</w:t>
            </w:r>
            <w:r w:rsidR="001C5F09" w:rsidRPr="00262235">
              <w:rPr>
                <w:lang w:val="ru-RU"/>
              </w:rPr>
              <w:t>ователь изменяет состав модуля –</w:t>
            </w:r>
            <w:r w:rsidRPr="00262235">
              <w:rPr>
                <w:lang w:val="ru-RU"/>
              </w:rPr>
              <w:t xml:space="preserve"> добавляет или удаляет задачи.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UC-3.3 (extend), UC-3.5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Средняя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Модуль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создан</w:t>
            </w:r>
            <w:proofErr w:type="spellEnd"/>
            <w:r w:rsidRPr="00262235">
              <w:t xml:space="preserve"> (UC-3.3).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Модуль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изменён</w:t>
            </w:r>
            <w:proofErr w:type="spellEnd"/>
            <w:r w:rsidRPr="00262235">
              <w:t>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rPr>
                <w:lang w:val="ru-RU"/>
              </w:rPr>
              <w:t>1. Пользователь переходит во вкладку «Модули».</w:t>
            </w:r>
            <w:r w:rsidRPr="00262235">
              <w:rPr>
                <w:lang w:val="ru-RU"/>
              </w:rPr>
              <w:br/>
              <w:t>2. Открывает нужный модуль.</w:t>
            </w:r>
            <w:r w:rsidRPr="00262235">
              <w:rPr>
                <w:lang w:val="ru-RU"/>
              </w:rPr>
              <w:br/>
              <w:t>3. Убирает или добавляет задачи.</w:t>
            </w:r>
            <w:r w:rsidRPr="00262235">
              <w:rPr>
                <w:lang w:val="ru-RU"/>
              </w:rPr>
              <w:br/>
            </w:r>
            <w:r w:rsidRPr="00262235">
              <w:t xml:space="preserve">4. </w:t>
            </w:r>
            <w:proofErr w:type="spellStart"/>
            <w:r w:rsidRPr="00262235">
              <w:t>Система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сохраняет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изменения</w:t>
            </w:r>
            <w:proofErr w:type="spellEnd"/>
            <w:r w:rsidRPr="00262235">
              <w:t>.</w:t>
            </w:r>
          </w:p>
        </w:tc>
      </w:tr>
      <w:tr w:rsidR="00AB657C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E35DB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А.2-a. Пользователь открывает </w:t>
            </w:r>
            <w:r w:rsidR="001C5F09" w:rsidRPr="00262235">
              <w:rPr>
                <w:lang w:val="ru-RU"/>
              </w:rPr>
              <w:t>модуль, но не вносит изменений –</w:t>
            </w:r>
            <w:r w:rsidRPr="00262235">
              <w:rPr>
                <w:lang w:val="ru-RU"/>
              </w:rPr>
              <w:t xml:space="preserve"> возврат к списку.</w:t>
            </w:r>
          </w:p>
          <w:p w:rsidR="00AB657C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А.3-a. Пользователь добавляе</w:t>
            </w:r>
            <w:r w:rsidR="001C5F09" w:rsidRPr="00262235">
              <w:rPr>
                <w:lang w:val="ru-RU"/>
              </w:rPr>
              <w:t>т задачу, которой нет в списке –</w:t>
            </w:r>
            <w:r w:rsidRPr="00262235">
              <w:rPr>
                <w:lang w:val="ru-RU"/>
              </w:rPr>
              <w:t xml:space="preserve"> создаёт новую (UC-3.1).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r w:rsidRPr="00262235">
              <w:rPr>
                <w:bCs/>
              </w:rPr>
              <w:t>Исключения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E35DB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E.3-a. Удаляемая задача уже</w:t>
            </w:r>
            <w:r w:rsidR="001C5F09" w:rsidRPr="00262235">
              <w:rPr>
                <w:lang w:val="ru-RU"/>
              </w:rPr>
              <w:t xml:space="preserve"> используется в активной сессии –</w:t>
            </w:r>
            <w:r w:rsidRPr="00262235">
              <w:rPr>
                <w:lang w:val="ru-RU"/>
              </w:rPr>
              <w:t>система предупреждает.</w:t>
            </w:r>
          </w:p>
          <w:p w:rsidR="00AB657C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</w:t>
            </w:r>
            <w:r w:rsidR="001C5F09" w:rsidRPr="00262235">
              <w:rPr>
                <w:lang w:val="ru-RU"/>
              </w:rPr>
              <w:t>a. Ошибка сохранения изменений –</w:t>
            </w:r>
            <w:r w:rsidRPr="00262235">
              <w:rPr>
                <w:lang w:val="ru-RU"/>
              </w:rPr>
              <w:t xml:space="preserve"> предложение повторить.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E35DB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Редактирование доступно только для уже созданного модуля.</w:t>
            </w:r>
          </w:p>
          <w:p w:rsidR="00AB657C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Удаление задачи из модуля не удаляет саму задачу из системы.</w:t>
            </w:r>
          </w:p>
        </w:tc>
      </w:tr>
      <w:tr w:rsidR="00AB657C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B657C" w:rsidRPr="00262235" w:rsidRDefault="00AB657C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E35DB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изменения в составе задач модуля.</w:t>
            </w:r>
          </w:p>
          <w:p w:rsidR="00EE35DB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текущий состав модуля, доступные задачи.</w:t>
            </w:r>
          </w:p>
          <w:p w:rsidR="00AB657C" w:rsidRPr="00262235" w:rsidRDefault="00EE35DB" w:rsidP="00EE35DB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обновлённые связи модуль-задача.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Связи</w:t>
            </w:r>
            <w:proofErr w:type="spellEnd"/>
            <w:r w:rsidRPr="00262235">
              <w:rPr>
                <w:bCs/>
              </w:rPr>
              <w:t xml:space="preserve"> extend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Расширяет </w:t>
            </w:r>
            <w:r w:rsidRPr="00262235">
              <w:t>UC</w:t>
            </w:r>
            <w:r w:rsidR="001C5F09" w:rsidRPr="00262235">
              <w:rPr>
                <w:lang w:val="ru-RU"/>
              </w:rPr>
              <w:t>-3.3 –</w:t>
            </w:r>
            <w:r w:rsidRPr="00262235">
              <w:rPr>
                <w:lang w:val="ru-RU"/>
              </w:rPr>
              <w:t xml:space="preserve"> редактирование доступно только для уже созданного модуля.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262235">
        <w:rPr>
          <w:bCs/>
          <w:i/>
          <w:color w:val="0F1115"/>
        </w:rPr>
        <w:lastRenderedPageBreak/>
        <w:t>Таблица</w:t>
      </w:r>
      <w:proofErr w:type="spellEnd"/>
      <w:r w:rsidRPr="00262235">
        <w:rPr>
          <w:bCs/>
          <w:i/>
          <w:color w:val="0F1115"/>
        </w:rPr>
        <w:t xml:space="preserve"> 15</w:t>
      </w:r>
      <w:r w:rsidR="009548AA" w:rsidRPr="00262235">
        <w:rPr>
          <w:bCs/>
          <w:i/>
          <w:color w:val="0F1115"/>
        </w:rPr>
        <w:t xml:space="preserve"> – UC-3.5: </w:t>
      </w:r>
      <w:proofErr w:type="spellStart"/>
      <w:r w:rsidR="009548AA" w:rsidRPr="00262235">
        <w:rPr>
          <w:bCs/>
          <w:i/>
          <w:color w:val="0F1115"/>
        </w:rPr>
        <w:t>Удаление</w:t>
      </w:r>
      <w:proofErr w:type="spellEnd"/>
      <w:r w:rsidR="009548AA" w:rsidRPr="00262235">
        <w:rPr>
          <w:bCs/>
          <w:i/>
          <w:color w:val="0F1115"/>
        </w:rPr>
        <w:t xml:space="preserve"> </w:t>
      </w:r>
      <w:proofErr w:type="spellStart"/>
      <w:r w:rsidR="009548AA" w:rsidRPr="00262235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UC-3.5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Щербак</w:t>
            </w:r>
            <w:proofErr w:type="spellEnd"/>
            <w:r w:rsidRPr="00262235">
              <w:t xml:space="preserve"> М.С.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Удаление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модуля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удаляет модуль из системы (мягкое удаление).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UC-3.3, UC-3.4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Низкая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Модуль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создан</w:t>
            </w:r>
            <w:proofErr w:type="spellEnd"/>
            <w:r w:rsidRPr="00262235">
              <w:t xml:space="preserve"> (UC-3.3).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Модуль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помечен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как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удалённый</w:t>
            </w:r>
            <w:proofErr w:type="spellEnd"/>
            <w:r w:rsidRPr="00262235">
              <w:t>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rPr>
                <w:lang w:val="ru-RU"/>
              </w:rPr>
              <w:t>1. Пользователь переходит во вкладку «Модули».</w:t>
            </w:r>
            <w:r w:rsidRPr="00262235">
              <w:rPr>
                <w:lang w:val="ru-RU"/>
              </w:rPr>
              <w:br/>
              <w:t>2. Открывает нужный модуль.</w:t>
            </w:r>
            <w:r w:rsidRPr="00262235">
              <w:rPr>
                <w:lang w:val="ru-RU"/>
              </w:rPr>
              <w:br/>
              <w:t>3. Нажимает «Удалить».</w:t>
            </w:r>
            <w:r w:rsidRPr="00262235">
              <w:rPr>
                <w:lang w:val="ru-RU"/>
              </w:rPr>
              <w:br/>
            </w:r>
            <w:r w:rsidRPr="00262235">
              <w:t xml:space="preserve">4. </w:t>
            </w:r>
            <w:proofErr w:type="spellStart"/>
            <w:r w:rsidRPr="00262235">
              <w:t>Система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выполняет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мягкое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удаление</w:t>
            </w:r>
            <w:proofErr w:type="spellEnd"/>
            <w:r w:rsidRPr="00262235">
              <w:t xml:space="preserve"> и </w:t>
            </w:r>
            <w:proofErr w:type="spellStart"/>
            <w:r w:rsidRPr="00262235">
              <w:t>сохраняет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изменения</w:t>
            </w:r>
            <w:proofErr w:type="spellEnd"/>
            <w:r w:rsidRPr="00262235">
              <w:t>.</w:t>
            </w:r>
          </w:p>
        </w:tc>
      </w:tr>
      <w:tr w:rsidR="0095509E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А.2-a. По</w:t>
            </w:r>
            <w:r w:rsidR="001C5F09" w:rsidRPr="00262235">
              <w:rPr>
                <w:lang w:val="ru-RU"/>
              </w:rPr>
              <w:t>льзователь не открывает модуль –</w:t>
            </w:r>
            <w:r w:rsidRPr="00262235">
              <w:rPr>
                <w:lang w:val="ru-RU"/>
              </w:rPr>
              <w:t xml:space="preserve"> кнопка «Удалить» недоступна.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А.3-a. </w:t>
            </w:r>
            <w:r w:rsidR="001C5F09" w:rsidRPr="00262235">
              <w:rPr>
                <w:lang w:val="ru-RU"/>
              </w:rPr>
              <w:t>Пользователь отменяет удаление –</w:t>
            </w:r>
            <w:r w:rsidRPr="00262235">
              <w:rPr>
                <w:lang w:val="ru-RU"/>
              </w:rPr>
              <w:t xml:space="preserve"> возврат к списку модулей.</w:t>
            </w:r>
          </w:p>
        </w:tc>
      </w:tr>
      <w:tr w:rsidR="0095509E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E.3-a. Модуль </w:t>
            </w:r>
            <w:r w:rsidR="001C5F09" w:rsidRPr="00262235">
              <w:rPr>
                <w:lang w:val="ru-RU"/>
              </w:rPr>
              <w:t xml:space="preserve">используется в активной сессии – </w:t>
            </w:r>
            <w:r w:rsidRPr="00262235">
              <w:rPr>
                <w:lang w:val="ru-RU"/>
              </w:rPr>
              <w:t>система предупреждает и предлагает завершить сессии.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E.4-a. Ошибка при мягком у</w:t>
            </w:r>
            <w:r w:rsidR="001C5F09" w:rsidRPr="00262235">
              <w:rPr>
                <w:lang w:val="ru-RU"/>
              </w:rPr>
              <w:t>далении –</w:t>
            </w:r>
            <w:r w:rsidRPr="00262235">
              <w:rPr>
                <w:lang w:val="ru-RU"/>
              </w:rPr>
              <w:t xml:space="preserve"> предложение повторить.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Модуль не удаляется физическ</w:t>
            </w:r>
            <w:r w:rsidR="001C5F09" w:rsidRPr="00262235">
              <w:rPr>
                <w:lang w:val="ru-RU"/>
              </w:rPr>
              <w:t>и из БД –</w:t>
            </w:r>
            <w:r w:rsidRPr="00262235">
              <w:rPr>
                <w:lang w:val="ru-RU"/>
              </w:rPr>
              <w:t xml:space="preserve"> помечается флагом удаления.</w:t>
            </w:r>
          </w:p>
          <w:p w:rsidR="009548AA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После мягкого удаления модуль недоступен студентам, но данные сохраняются для аудита.</w:t>
            </w:r>
          </w:p>
        </w:tc>
      </w:tr>
      <w:tr w:rsidR="0095509E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список модулей, подтверждение удаления.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флаг удаления, дата удаления, ID пользователя.</w:t>
            </w:r>
          </w:p>
        </w:tc>
      </w:tr>
    </w:tbl>
    <w:p w:rsid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FE0E8C" w:rsidRDefault="00FE0E8C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FE0E8C" w:rsidRPr="00FE0E8C" w:rsidRDefault="00FE0E8C" w:rsidP="00FE0E8C">
      <w:pPr>
        <w:spacing w:line="240" w:lineRule="auto"/>
        <w:outlineLvl w:val="2"/>
        <w:rPr>
          <w:b/>
          <w:bCs/>
          <w:color w:val="0F1115"/>
          <w:sz w:val="24"/>
          <w:lang w:val="ru-RU"/>
        </w:rPr>
      </w:pPr>
      <w:r w:rsidRPr="00FE0E8C">
        <w:rPr>
          <w:b/>
          <w:bCs/>
          <w:color w:val="0F1115"/>
          <w:sz w:val="24"/>
          <w:lang w:val="ru-RU"/>
        </w:rPr>
        <w:t>5.4. Оценка и администрирование</w:t>
      </w:r>
    </w:p>
    <w:p w:rsidR="009548AA" w:rsidRPr="00262235" w:rsidRDefault="009548AA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lastRenderedPageBreak/>
        <w:t>Таблица 1</w:t>
      </w:r>
      <w:r w:rsidR="00C73451" w:rsidRPr="00262235">
        <w:rPr>
          <w:bCs/>
          <w:i/>
          <w:color w:val="0F1115"/>
          <w:lang w:val="ru-RU"/>
        </w:rPr>
        <w:t>6</w:t>
      </w:r>
      <w:r w:rsidRPr="00262235">
        <w:rPr>
          <w:bCs/>
          <w:i/>
          <w:color w:val="0F1115"/>
          <w:lang w:val="ru-RU"/>
        </w:rPr>
        <w:t xml:space="preserve"> – </w:t>
      </w:r>
      <w:r w:rsidRPr="00262235">
        <w:rPr>
          <w:bCs/>
          <w:i/>
          <w:color w:val="0F1115"/>
        </w:rPr>
        <w:t>UC</w:t>
      </w:r>
      <w:r w:rsidRPr="00262235">
        <w:rPr>
          <w:bCs/>
          <w:i/>
          <w:color w:val="0F1115"/>
          <w:lang w:val="ru-RU"/>
        </w:rPr>
        <w:t>-4.1: Ручная корректировка оценки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6276"/>
      </w:tblGrid>
      <w:tr w:rsidR="009548AA" w:rsidRPr="00262235" w:rsidTr="00166E48">
        <w:trPr>
          <w:tblHeader/>
        </w:trPr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UC-4.1</w:t>
            </w:r>
          </w:p>
        </w:tc>
      </w:tr>
      <w:tr w:rsidR="009548AA" w:rsidRPr="00262235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Пачев</w:t>
            </w:r>
            <w:proofErr w:type="spellEnd"/>
            <w:r w:rsidRPr="00262235">
              <w:t xml:space="preserve"> Д.К.</w:t>
            </w:r>
          </w:p>
        </w:tc>
      </w:tr>
      <w:tr w:rsidR="009548AA" w:rsidRPr="00262235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Ручная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корректировка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оценки</w:t>
            </w:r>
            <w:proofErr w:type="spellEnd"/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вручную изменяет оценку студента за задачу при спорной ситуации.</w:t>
            </w:r>
          </w:p>
        </w:tc>
      </w:tr>
      <w:tr w:rsidR="009548AA" w:rsidRPr="00262235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UC-1.2 (include), UC-4.2 (extend)</w:t>
            </w:r>
          </w:p>
        </w:tc>
      </w:tr>
      <w:tr w:rsidR="009548AA" w:rsidRPr="00262235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Низкая</w:t>
            </w:r>
            <w:proofErr w:type="spellEnd"/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У студента есть хотя бы одна попытка решения.</w:t>
            </w:r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Оценка обновлена в БД; результат передан в </w:t>
            </w:r>
            <w:r w:rsidRPr="00262235">
              <w:t>Moodle</w:t>
            </w:r>
            <w:r w:rsidRPr="00262235">
              <w:rPr>
                <w:lang w:val="ru-RU"/>
              </w:rPr>
              <w:t>.</w:t>
            </w:r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Пользователь переходит во вкладку «Студенты».</w:t>
            </w:r>
            <w:r w:rsidRPr="00262235">
              <w:rPr>
                <w:lang w:val="ru-RU"/>
              </w:rPr>
              <w:br/>
              <w:t>2. Выбирает студента.</w:t>
            </w:r>
            <w:r w:rsidRPr="00262235">
              <w:rPr>
                <w:lang w:val="ru-RU"/>
              </w:rPr>
              <w:br/>
              <w:t>3. Система выводит модули, задачи и попытки.</w:t>
            </w:r>
            <w:r w:rsidRPr="00262235">
              <w:rPr>
                <w:lang w:val="ru-RU"/>
              </w:rPr>
              <w:br/>
              <w:t>4. Пользователь выбирает попытку.</w:t>
            </w:r>
            <w:r w:rsidRPr="00262235">
              <w:rPr>
                <w:lang w:val="ru-RU"/>
              </w:rPr>
              <w:br/>
              <w:t>5. Вводит новую оценку.</w:t>
            </w:r>
            <w:r w:rsidRPr="00262235">
              <w:rPr>
                <w:lang w:val="ru-RU"/>
              </w:rPr>
              <w:br/>
              <w:t>6. Подтверждает изменение.</w:t>
            </w:r>
            <w:r w:rsidRPr="00262235">
              <w:rPr>
                <w:lang w:val="ru-RU"/>
              </w:rPr>
              <w:br/>
              <w:t>7. Система сохраняет и пересчитывает итоги.</w:t>
            </w:r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</w:t>
            </w:r>
            <w:r w:rsidRPr="00262235">
              <w:t>a</w:t>
            </w:r>
            <w:r w:rsidR="001C5F09" w:rsidRPr="00262235">
              <w:rPr>
                <w:lang w:val="ru-RU"/>
              </w:rPr>
              <w:t>. У студента нет попыток –</w:t>
            </w:r>
            <w:r w:rsidRPr="00262235">
              <w:rPr>
                <w:lang w:val="ru-RU"/>
              </w:rPr>
              <w:t xml:space="preserve"> корректировка недоступна.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А.5-</w:t>
            </w:r>
            <w:r w:rsidRPr="00262235">
              <w:t>a</w:t>
            </w:r>
            <w:r w:rsidRPr="00262235">
              <w:rPr>
                <w:lang w:val="ru-RU"/>
              </w:rPr>
              <w:t>. Пользователь вво</w:t>
            </w:r>
            <w:r w:rsidR="001C5F09" w:rsidRPr="00262235">
              <w:rPr>
                <w:lang w:val="ru-RU"/>
              </w:rPr>
              <w:t>дит оценку, но не подтверждает –</w:t>
            </w:r>
            <w:r w:rsidRPr="00262235">
              <w:rPr>
                <w:lang w:val="ru-RU"/>
              </w:rPr>
              <w:t xml:space="preserve"> изменения не сохраняются.</w:t>
            </w:r>
          </w:p>
          <w:p w:rsidR="009548AA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А.6-</w:t>
            </w:r>
            <w:r w:rsidRPr="00262235">
              <w:t>a</w:t>
            </w:r>
            <w:r w:rsidR="001C5F09" w:rsidRPr="00262235">
              <w:rPr>
                <w:lang w:val="ru-RU"/>
              </w:rPr>
              <w:t>. Отмена изменения –</w:t>
            </w:r>
            <w:r w:rsidRPr="00262235">
              <w:rPr>
                <w:lang w:val="ru-RU"/>
              </w:rPr>
              <w:t xml:space="preserve"> возврат к списку студентов.</w:t>
            </w:r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.5-</w:t>
            </w:r>
            <w:r w:rsidRPr="00262235">
              <w:t>a</w:t>
            </w:r>
            <w:r w:rsidRPr="00262235">
              <w:rPr>
                <w:lang w:val="ru-RU"/>
              </w:rPr>
              <w:t>. Значение в</w:t>
            </w:r>
            <w:r w:rsidR="001C5F09" w:rsidRPr="00262235">
              <w:rPr>
                <w:lang w:val="ru-RU"/>
              </w:rPr>
              <w:t>не допустимого диапазона –</w:t>
            </w:r>
            <w:r w:rsidRPr="00262235">
              <w:rPr>
                <w:lang w:val="ru-RU"/>
              </w:rPr>
              <w:t xml:space="preserve"> система отклоняет ввод.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.7-</w:t>
            </w:r>
            <w:r w:rsidRPr="00262235">
              <w:t>a</w:t>
            </w:r>
            <w:r w:rsidR="001C5F09" w:rsidRPr="00262235">
              <w:rPr>
                <w:lang w:val="ru-RU"/>
              </w:rPr>
              <w:t>. Ошибка сохранения в БД –</w:t>
            </w:r>
            <w:r w:rsidRPr="00262235">
              <w:rPr>
                <w:lang w:val="ru-RU"/>
              </w:rPr>
              <w:t xml:space="preserve"> предложение повторить.</w:t>
            </w:r>
          </w:p>
          <w:p w:rsidR="009548AA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.7-</w:t>
            </w:r>
            <w:r w:rsidRPr="00262235">
              <w:t>b</w:t>
            </w:r>
            <w:r w:rsidRPr="00262235">
              <w:rPr>
                <w:lang w:val="ru-RU"/>
              </w:rPr>
              <w:t xml:space="preserve">. Ошибка передачи в </w:t>
            </w:r>
            <w:r w:rsidRPr="00262235">
              <w:t>Moodle</w:t>
            </w:r>
            <w:r w:rsidR="001C5F09" w:rsidRPr="00262235">
              <w:rPr>
                <w:lang w:val="ru-RU"/>
              </w:rPr>
              <w:t xml:space="preserve"> –</w:t>
            </w:r>
            <w:r w:rsidRPr="00262235">
              <w:rPr>
                <w:lang w:val="ru-RU"/>
              </w:rPr>
              <w:t xml:space="preserve"> результат сохраняется локально, уведомление о повторной попытке.</w:t>
            </w:r>
          </w:p>
        </w:tc>
      </w:tr>
      <w:tr w:rsidR="0095509E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Оценка может быть изменена только при наличии попытки.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БП-2. После корректировки результат обязательно передаётся в </w:t>
            </w:r>
            <w:r w:rsidRPr="00262235">
              <w:t>Moodle</w:t>
            </w:r>
            <w:r w:rsidRPr="00262235">
              <w:rPr>
                <w:lang w:val="ru-RU"/>
              </w:rPr>
              <w:t xml:space="preserve"> (</w:t>
            </w:r>
            <w:r w:rsidRPr="00262235">
              <w:t>UC</w:t>
            </w:r>
            <w:r w:rsidRPr="00262235">
              <w:rPr>
                <w:lang w:val="ru-RU"/>
              </w:rPr>
              <w:t>-1.2).</w:t>
            </w:r>
          </w:p>
        </w:tc>
      </w:tr>
      <w:tr w:rsidR="0095509E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новая оценка.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список студентов, модулей, задач и попыток; текущая оценка.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Сохраняемые данные: ID попытки, новая оценка, ID преподавателя, </w:t>
            </w:r>
            <w:r w:rsidRPr="00262235">
              <w:rPr>
                <w:lang w:val="ru-RU"/>
              </w:rPr>
              <w:lastRenderedPageBreak/>
              <w:t>дата корректировки.</w:t>
            </w:r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Связи</w:t>
            </w:r>
            <w:proofErr w:type="spellEnd"/>
            <w:r w:rsidRPr="00262235">
              <w:rPr>
                <w:bCs/>
              </w:rPr>
              <w:t xml:space="preserve"> include</w:t>
            </w:r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Включает </w:t>
            </w:r>
            <w:r w:rsidRPr="00262235">
              <w:t>UC</w:t>
            </w:r>
            <w:r w:rsidR="001C5F09" w:rsidRPr="00262235">
              <w:rPr>
                <w:lang w:val="ru-RU"/>
              </w:rPr>
              <w:t>-1.2 –</w:t>
            </w:r>
            <w:r w:rsidRPr="00262235">
              <w:rPr>
                <w:lang w:val="ru-RU"/>
              </w:rPr>
              <w:t xml:space="preserve"> после корректировки обязательно передаёт результат в </w:t>
            </w:r>
            <w:r w:rsidRPr="00262235">
              <w:t>Moodle</w:t>
            </w:r>
            <w:r w:rsidRPr="00262235">
              <w:rPr>
                <w:lang w:val="ru-RU"/>
              </w:rPr>
              <w:t>.</w:t>
            </w:r>
          </w:p>
        </w:tc>
      </w:tr>
      <w:tr w:rsidR="009548AA" w:rsidRPr="0008067A" w:rsidTr="00166E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Точки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расширения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="001C5F09" w:rsidRPr="00262235">
              <w:rPr>
                <w:lang w:val="ru-RU"/>
              </w:rPr>
              <w:t>-4.2 (Добавление попыток) –</w:t>
            </w:r>
            <w:r w:rsidRPr="00262235">
              <w:rPr>
                <w:lang w:val="ru-RU"/>
              </w:rPr>
              <w:t xml:space="preserve"> расширяет контекст работы с оценками.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t>Таблица 17</w:t>
      </w:r>
      <w:r w:rsidR="009548AA" w:rsidRPr="00262235">
        <w:rPr>
          <w:bCs/>
          <w:i/>
          <w:color w:val="0F1115"/>
          <w:lang w:val="ru-RU"/>
        </w:rPr>
        <w:t xml:space="preserve"> – </w:t>
      </w:r>
      <w:r w:rsidR="009548AA" w:rsidRPr="00262235">
        <w:rPr>
          <w:bCs/>
          <w:i/>
          <w:color w:val="0F1115"/>
        </w:rPr>
        <w:t>UC</w:t>
      </w:r>
      <w:r w:rsidR="009548AA" w:rsidRPr="00262235">
        <w:rPr>
          <w:bCs/>
          <w:i/>
          <w:color w:val="0F1115"/>
          <w:lang w:val="ru-RU"/>
        </w:rPr>
        <w:t>-4.2: Добавление попыток студенту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UC-4.2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Пачев</w:t>
            </w:r>
            <w:proofErr w:type="spellEnd"/>
            <w:r w:rsidRPr="00262235">
              <w:t xml:space="preserve"> Д.К.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Добавление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попыток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студенту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Пользователь вручную добавляет студенту дополнительные попытки решения задачи.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, </w:t>
            </w: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A43E68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 xml:space="preserve">-4.1, </w:t>
            </w:r>
            <w:r w:rsidRPr="00262235">
              <w:t>UC</w:t>
            </w:r>
            <w:r w:rsidRPr="00262235">
              <w:rPr>
                <w:lang w:val="ru-RU"/>
              </w:rPr>
              <w:t>-2.1</w:t>
            </w:r>
            <w:r w:rsidR="009548AA" w:rsidRPr="00262235">
              <w:rPr>
                <w:lang w:val="ru-RU"/>
              </w:rPr>
              <w:t xml:space="preserve"> (</w:t>
            </w:r>
            <w:r w:rsidR="009548AA" w:rsidRPr="00262235">
              <w:t>extend</w:t>
            </w:r>
            <w:r w:rsidR="009548AA" w:rsidRPr="00262235">
              <w:rPr>
                <w:lang w:val="ru-RU"/>
              </w:rPr>
              <w:t xml:space="preserve">), </w:t>
            </w:r>
            <w:r w:rsidR="009548AA" w:rsidRPr="00262235">
              <w:t>UC</w:t>
            </w:r>
            <w:r w:rsidRPr="00262235">
              <w:rPr>
                <w:lang w:val="ru-RU"/>
              </w:rPr>
              <w:t>-2.2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Низкая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Студент привязан к курсу/задаче.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Выходные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Счётчик попыток увеличен; студенту открыта возможность повторного решения.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rPr>
                <w:lang w:val="ru-RU"/>
              </w:rPr>
              <w:t>1. Пользователь переходит во вкладку «Студенты».</w:t>
            </w:r>
            <w:r w:rsidRPr="00262235">
              <w:rPr>
                <w:lang w:val="ru-RU"/>
              </w:rPr>
              <w:br/>
              <w:t>2. Выбирает студента.</w:t>
            </w:r>
            <w:r w:rsidRPr="00262235">
              <w:rPr>
                <w:lang w:val="ru-RU"/>
              </w:rPr>
              <w:br/>
              <w:t>3. Система выводит модули и задачи со счётчиком попыток.</w:t>
            </w:r>
            <w:r w:rsidRPr="00262235">
              <w:rPr>
                <w:lang w:val="ru-RU"/>
              </w:rPr>
              <w:br/>
              <w:t>4. Пользователь выбирает задачу.</w:t>
            </w:r>
            <w:r w:rsidRPr="00262235">
              <w:rPr>
                <w:lang w:val="ru-RU"/>
              </w:rPr>
              <w:br/>
              <w:t>5. Нажимает «Добавить попытку» и указывает количество.</w:t>
            </w:r>
            <w:r w:rsidRPr="00262235">
              <w:rPr>
                <w:lang w:val="ru-RU"/>
              </w:rPr>
              <w:br/>
              <w:t xml:space="preserve">6. Система увеличивает лимит и снимает блокировку </w:t>
            </w:r>
            <w:r w:rsidRPr="00262235">
              <w:t>IDE</w:t>
            </w:r>
            <w:r w:rsidRPr="00262235">
              <w:rPr>
                <w:lang w:val="ru-RU"/>
              </w:rPr>
              <w:t>.</w:t>
            </w:r>
            <w:r w:rsidRPr="00262235">
              <w:rPr>
                <w:lang w:val="ru-RU"/>
              </w:rPr>
              <w:br/>
              <w:t xml:space="preserve">7. </w:t>
            </w:r>
            <w:proofErr w:type="spellStart"/>
            <w:r w:rsidRPr="00262235">
              <w:t>Студенту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становится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доступен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повторный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вход</w:t>
            </w:r>
            <w:proofErr w:type="spellEnd"/>
            <w:r w:rsidRPr="00262235">
              <w:t xml:space="preserve"> в </w:t>
            </w:r>
            <w:proofErr w:type="spellStart"/>
            <w:r w:rsidRPr="00262235">
              <w:t>задачу</w:t>
            </w:r>
            <w:proofErr w:type="spellEnd"/>
            <w:r w:rsidRPr="00262235">
              <w:t>.</w:t>
            </w:r>
          </w:p>
        </w:tc>
      </w:tr>
      <w:tr w:rsidR="009548AA" w:rsidRPr="0008067A" w:rsidTr="00AA50A7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A50A7" w:rsidRPr="00AA50A7" w:rsidRDefault="00AA50A7" w:rsidP="00AA50A7">
            <w:pPr>
              <w:spacing w:line="240" w:lineRule="auto"/>
              <w:rPr>
                <w:lang w:val="ru-RU"/>
              </w:rPr>
            </w:pPr>
            <w:r w:rsidRPr="00AA50A7">
              <w:rPr>
                <w:lang w:val="ru-RU"/>
              </w:rPr>
              <w:t>А.5-a. Отмена действия — возврат к списку студентов.</w:t>
            </w:r>
          </w:p>
          <w:p w:rsidR="009548AA" w:rsidRPr="00262235" w:rsidRDefault="00AA50A7" w:rsidP="00AA50A7">
            <w:pPr>
              <w:spacing w:line="240" w:lineRule="auto"/>
              <w:rPr>
                <w:lang w:val="ru-RU"/>
              </w:rPr>
            </w:pPr>
            <w:r w:rsidRPr="00AA50A7">
              <w:rPr>
                <w:lang w:val="ru-RU"/>
              </w:rPr>
              <w:t xml:space="preserve">А.5-b. Пользователь добавляет попытки нескольким студентам — система обрабатывает </w:t>
            </w:r>
            <w:proofErr w:type="spellStart"/>
            <w:r w:rsidRPr="00AA50A7">
              <w:rPr>
                <w:lang w:val="ru-RU"/>
              </w:rPr>
              <w:t>пакетно</w:t>
            </w:r>
            <w:proofErr w:type="spellEnd"/>
            <w:r w:rsidRPr="00AA50A7">
              <w:rPr>
                <w:lang w:val="ru-RU"/>
              </w:rPr>
              <w:t>.</w:t>
            </w:r>
          </w:p>
        </w:tc>
      </w:tr>
      <w:tr w:rsidR="0095509E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EF0A81" w:rsidRPr="00EF0A81" w:rsidRDefault="00EF0A81" w:rsidP="00EF0A81">
            <w:pPr>
              <w:spacing w:line="240" w:lineRule="auto"/>
              <w:rPr>
                <w:lang w:val="ru-RU"/>
              </w:rPr>
            </w:pPr>
            <w:r w:rsidRPr="00EF0A81">
              <w:rPr>
                <w:lang w:val="ru-RU"/>
              </w:rPr>
              <w:t xml:space="preserve">БП-1. Добавление попыток доступно только для студентов, </w:t>
            </w:r>
            <w:r w:rsidRPr="00EF0A81">
              <w:rPr>
                <w:lang w:val="ru-RU"/>
              </w:rPr>
              <w:lastRenderedPageBreak/>
              <w:t>привязанных к задаче.</w:t>
            </w:r>
          </w:p>
          <w:p w:rsidR="0095509E" w:rsidRPr="00262235" w:rsidRDefault="00EF0A81" w:rsidP="00EF0A81">
            <w:pPr>
              <w:spacing w:line="240" w:lineRule="auto"/>
              <w:rPr>
                <w:lang w:val="ru-RU"/>
              </w:rPr>
            </w:pPr>
            <w:r w:rsidRPr="00EF0A81">
              <w:rPr>
                <w:lang w:val="ru-RU"/>
              </w:rPr>
              <w:t>БП-2. После добавления попыток у студента появляется кнопка «</w:t>
            </w:r>
            <w:proofErr w:type="spellStart"/>
            <w:r w:rsidRPr="00EF0A81">
              <w:rPr>
                <w:lang w:val="ru-RU"/>
              </w:rPr>
              <w:t>Перепройти</w:t>
            </w:r>
            <w:proofErr w:type="spellEnd"/>
            <w:r w:rsidRPr="00EF0A81">
              <w:rPr>
                <w:lang w:val="ru-RU"/>
              </w:rPr>
              <w:t>» (UC-2.2).</w:t>
            </w:r>
          </w:p>
        </w:tc>
      </w:tr>
      <w:tr w:rsidR="0095509E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lastRenderedPageBreak/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23D5D" w:rsidRPr="00323D5D" w:rsidRDefault="00323D5D" w:rsidP="00323D5D">
            <w:pPr>
              <w:spacing w:line="240" w:lineRule="auto"/>
              <w:rPr>
                <w:lang w:val="ru-RU"/>
              </w:rPr>
            </w:pPr>
            <w:r w:rsidRPr="00323D5D">
              <w:rPr>
                <w:lang w:val="ru-RU"/>
              </w:rPr>
              <w:t>Вводимые данные: количество добавляемых попыток.</w:t>
            </w:r>
          </w:p>
          <w:p w:rsidR="00323D5D" w:rsidRPr="00323D5D" w:rsidRDefault="00323D5D" w:rsidP="00323D5D">
            <w:pPr>
              <w:spacing w:line="240" w:lineRule="auto"/>
              <w:rPr>
                <w:lang w:val="ru-RU"/>
              </w:rPr>
            </w:pPr>
            <w:r w:rsidRPr="00323D5D">
              <w:rPr>
                <w:lang w:val="ru-RU"/>
              </w:rPr>
              <w:t>Отображаемые данные: список студентов, задач, текущие счётчики попыток.</w:t>
            </w:r>
          </w:p>
          <w:p w:rsidR="0095509E" w:rsidRPr="00262235" w:rsidRDefault="00323D5D" w:rsidP="00323D5D">
            <w:pPr>
              <w:spacing w:line="240" w:lineRule="auto"/>
              <w:rPr>
                <w:lang w:val="ru-RU"/>
              </w:rPr>
            </w:pPr>
            <w:r w:rsidRPr="00323D5D">
              <w:rPr>
                <w:lang w:val="ru-RU"/>
              </w:rPr>
              <w:t>Сохраняемые данные: новый лимит попыток, ID преподавателя, дата изменения.</w:t>
            </w:r>
          </w:p>
        </w:tc>
      </w:tr>
      <w:tr w:rsidR="00AA50A7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50A7" w:rsidRPr="00262235" w:rsidRDefault="00AA50A7" w:rsidP="00AA50A7">
            <w:pPr>
              <w:spacing w:line="240" w:lineRule="auto"/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50A7" w:rsidRPr="00262235" w:rsidRDefault="00AA50A7" w:rsidP="00AA50A7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E.5-a. Указано отрицательное или нулевое количество — система отклоняет ввод.</w:t>
            </w:r>
          </w:p>
          <w:p w:rsidR="00AA50A7" w:rsidRPr="00262235" w:rsidRDefault="00AA50A7" w:rsidP="00AA50A7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E.6-a. Ошибка обновления лимита в БД – предложение повторить.</w:t>
            </w:r>
          </w:p>
        </w:tc>
      </w:tr>
      <w:tr w:rsidR="00AA50A7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50A7" w:rsidRPr="00262235" w:rsidRDefault="00AA50A7" w:rsidP="00AA50A7">
            <w:pPr>
              <w:spacing w:line="240" w:lineRule="auto"/>
            </w:pPr>
            <w:proofErr w:type="spellStart"/>
            <w:r w:rsidRPr="00262235">
              <w:rPr>
                <w:bCs/>
              </w:rPr>
              <w:t>Точки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расширения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50A7" w:rsidRPr="00262235" w:rsidRDefault="00AA50A7" w:rsidP="00AA50A7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Расширяет </w:t>
            </w:r>
            <w:r w:rsidRPr="00262235">
              <w:t>UC</w:t>
            </w:r>
            <w:r w:rsidRPr="00262235">
              <w:rPr>
                <w:lang w:val="ru-RU"/>
              </w:rPr>
              <w:t>-2.1 – после добавления попыток у студента появляется кнопка «</w:t>
            </w:r>
            <w:proofErr w:type="spellStart"/>
            <w:r w:rsidRPr="00262235">
              <w:rPr>
                <w:lang w:val="ru-RU"/>
              </w:rPr>
              <w:t>Перепройти</w:t>
            </w:r>
            <w:proofErr w:type="spellEnd"/>
            <w:r w:rsidRPr="00262235">
              <w:rPr>
                <w:lang w:val="ru-RU"/>
              </w:rPr>
              <w:t xml:space="preserve">», что активирует </w:t>
            </w:r>
            <w:r w:rsidRPr="00262235">
              <w:t>UC</w:t>
            </w:r>
            <w:r w:rsidRPr="00262235">
              <w:rPr>
                <w:lang w:val="ru-RU"/>
              </w:rPr>
              <w:t>-2.2.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t>Таблица 18</w:t>
      </w:r>
      <w:r w:rsidR="009548AA" w:rsidRPr="00262235">
        <w:rPr>
          <w:bCs/>
          <w:i/>
          <w:color w:val="0F1115"/>
          <w:lang w:val="ru-RU"/>
        </w:rPr>
        <w:t xml:space="preserve"> – </w:t>
      </w:r>
      <w:r w:rsidR="009548AA" w:rsidRPr="00262235">
        <w:rPr>
          <w:bCs/>
          <w:i/>
          <w:color w:val="0F1115"/>
        </w:rPr>
        <w:t>UC</w:t>
      </w:r>
      <w:r w:rsidR="009548AA" w:rsidRPr="00262235">
        <w:rPr>
          <w:bCs/>
          <w:i/>
          <w:color w:val="0F1115"/>
          <w:lang w:val="ru-RU"/>
        </w:rPr>
        <w:t>-5.1: Авторизация Администратора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262235" w:rsidTr="00166E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Параметр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Значение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Уникальный идентификатор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t>UC</w:t>
            </w:r>
            <w:r w:rsidRPr="00262235">
              <w:rPr>
                <w:lang w:val="ru-RU"/>
              </w:rPr>
              <w:t>-5.1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bCs/>
                <w:lang w:val="ru-RU"/>
              </w:rPr>
              <w:t>Автор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proofErr w:type="spellStart"/>
            <w:r w:rsidRPr="00262235">
              <w:rPr>
                <w:lang w:val="ru-RU"/>
              </w:rPr>
              <w:t>Святохо</w:t>
            </w:r>
            <w:proofErr w:type="spellEnd"/>
            <w:r w:rsidRPr="00262235">
              <w:rPr>
                <w:lang w:val="ru-RU"/>
              </w:rPr>
              <w:t xml:space="preserve"> В.В.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  <w:lang w:val="ru-RU"/>
              </w:rPr>
              <w:t>Наз</w:t>
            </w:r>
            <w:r w:rsidRPr="00262235">
              <w:rPr>
                <w:bCs/>
              </w:rPr>
              <w:t>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Авторизация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Администратора</w:t>
            </w:r>
            <w:proofErr w:type="spellEnd"/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Преподаватель входит в панель администратора через специальный </w:t>
            </w:r>
            <w:r w:rsidRPr="00262235">
              <w:t>URL</w:t>
            </w:r>
            <w:r w:rsidRPr="00262235">
              <w:rPr>
                <w:lang w:val="ru-RU"/>
              </w:rPr>
              <w:t xml:space="preserve"> и форму авторизации.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 (в </w:t>
            </w:r>
            <w:proofErr w:type="spellStart"/>
            <w:r w:rsidRPr="00262235">
              <w:t>роли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Администратора</w:t>
            </w:r>
            <w:proofErr w:type="spellEnd"/>
            <w:r w:rsidRPr="00262235">
              <w:t>)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UC-6.1, UC-6.2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Низкая</w:t>
            </w:r>
            <w:proofErr w:type="spellEnd"/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авторизован</w:t>
            </w:r>
            <w:proofErr w:type="spellEnd"/>
            <w:r w:rsidRPr="00262235">
              <w:t xml:space="preserve"> в </w:t>
            </w:r>
            <w:proofErr w:type="spellStart"/>
            <w:r w:rsidRPr="00262235">
              <w:t>системе</w:t>
            </w:r>
            <w:proofErr w:type="spellEnd"/>
            <w:r w:rsidRPr="00262235">
              <w:t>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Преподаватель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получает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права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Администратора</w:t>
            </w:r>
            <w:proofErr w:type="spellEnd"/>
            <w:r w:rsidRPr="00262235">
              <w:t>.</w:t>
            </w:r>
          </w:p>
        </w:tc>
      </w:tr>
      <w:tr w:rsidR="009548AA" w:rsidRPr="00262235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BD72AF" w:rsidP="00166E48">
            <w:pPr>
              <w:spacing w:line="240" w:lineRule="auto"/>
            </w:pPr>
            <w:r w:rsidRPr="00262235">
              <w:rPr>
                <w:lang w:val="ru-RU"/>
              </w:rPr>
              <w:t>1. Преподаватель переходит на страницу авторизации Админа.</w:t>
            </w:r>
            <w:r w:rsidR="009548AA" w:rsidRPr="00262235">
              <w:rPr>
                <w:lang w:val="ru-RU"/>
              </w:rPr>
              <w:br/>
              <w:t>2. Система выводит форму авторизации.</w:t>
            </w:r>
            <w:r w:rsidR="009548AA" w:rsidRPr="00262235">
              <w:rPr>
                <w:lang w:val="ru-RU"/>
              </w:rPr>
              <w:br/>
              <w:t>3. Преподаватель вводит логин и пароль.</w:t>
            </w:r>
            <w:r w:rsidR="009548AA" w:rsidRPr="00262235">
              <w:rPr>
                <w:lang w:val="ru-RU"/>
              </w:rPr>
              <w:br/>
            </w:r>
            <w:r w:rsidR="009548AA" w:rsidRPr="00262235">
              <w:t xml:space="preserve">4. </w:t>
            </w:r>
            <w:proofErr w:type="spellStart"/>
            <w:r w:rsidR="009548AA" w:rsidRPr="00262235">
              <w:t>Система</w:t>
            </w:r>
            <w:proofErr w:type="spellEnd"/>
            <w:r w:rsidR="009548AA" w:rsidRPr="00262235">
              <w:t xml:space="preserve"> </w:t>
            </w:r>
            <w:proofErr w:type="spellStart"/>
            <w:r w:rsidR="009548AA" w:rsidRPr="00262235">
              <w:t>проверяет</w:t>
            </w:r>
            <w:proofErr w:type="spellEnd"/>
            <w:r w:rsidR="009548AA" w:rsidRPr="00262235">
              <w:t xml:space="preserve"> </w:t>
            </w:r>
            <w:proofErr w:type="spellStart"/>
            <w:r w:rsidR="009548AA" w:rsidRPr="00262235">
              <w:t>данные</w:t>
            </w:r>
            <w:proofErr w:type="spellEnd"/>
            <w:r w:rsidR="009548AA" w:rsidRPr="00262235">
              <w:t xml:space="preserve"> и </w:t>
            </w:r>
            <w:proofErr w:type="spellStart"/>
            <w:r w:rsidR="009548AA" w:rsidRPr="00262235">
              <w:t>открывает</w:t>
            </w:r>
            <w:proofErr w:type="spellEnd"/>
            <w:r w:rsidR="009548AA" w:rsidRPr="00262235">
              <w:t xml:space="preserve"> </w:t>
            </w:r>
            <w:proofErr w:type="spellStart"/>
            <w:r w:rsidR="009548AA" w:rsidRPr="00262235">
              <w:t>панель</w:t>
            </w:r>
            <w:proofErr w:type="spellEnd"/>
            <w:r w:rsidR="009548AA" w:rsidRPr="00262235">
              <w:t xml:space="preserve"> </w:t>
            </w:r>
            <w:proofErr w:type="spellStart"/>
            <w:r w:rsidR="009548AA" w:rsidRPr="00262235">
              <w:t>администратора</w:t>
            </w:r>
            <w:proofErr w:type="spellEnd"/>
            <w:r w:rsidR="009548AA" w:rsidRPr="00262235">
              <w:t>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lastRenderedPageBreak/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</w:t>
            </w:r>
            <w:r w:rsidRPr="00262235">
              <w:t>a</w:t>
            </w:r>
            <w:r w:rsidRPr="00262235">
              <w:rPr>
                <w:lang w:val="ru-RU"/>
              </w:rPr>
              <w:t>. Преподаватель вво</w:t>
            </w:r>
            <w:r w:rsidR="001C5F09" w:rsidRPr="00262235">
              <w:rPr>
                <w:lang w:val="ru-RU"/>
              </w:rPr>
              <w:t>дит данные, но не подтверждает –</w:t>
            </w:r>
            <w:r w:rsidRPr="00262235">
              <w:rPr>
                <w:lang w:val="ru-RU"/>
              </w:rPr>
              <w:t xml:space="preserve"> форма остаётся открытой.</w:t>
            </w:r>
          </w:p>
          <w:p w:rsidR="009548AA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А.4-</w:t>
            </w:r>
            <w:r w:rsidRPr="00262235">
              <w:t>a</w:t>
            </w:r>
            <w:r w:rsidR="001C5F09" w:rsidRPr="00262235">
              <w:rPr>
                <w:lang w:val="ru-RU"/>
              </w:rPr>
              <w:t>. Преподаватель отменяет вход –</w:t>
            </w:r>
            <w:r w:rsidRPr="00262235">
              <w:rPr>
                <w:lang w:val="ru-RU"/>
              </w:rPr>
              <w:t xml:space="preserve"> возврат на предыдущую страницу.</w:t>
            </w:r>
          </w:p>
        </w:tc>
      </w:tr>
      <w:tr w:rsidR="0095509E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E.4-a</w:t>
            </w:r>
            <w:r w:rsidR="001C5F09" w:rsidRPr="00262235">
              <w:rPr>
                <w:lang w:val="ru-RU"/>
              </w:rPr>
              <w:t>. Логин или пароль некорректны –</w:t>
            </w:r>
            <w:r w:rsidRPr="00262235">
              <w:rPr>
                <w:lang w:val="ru-RU"/>
              </w:rPr>
              <w:t xml:space="preserve"> система уведомляет об ошибке.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E.4-b. Преподавател</w:t>
            </w:r>
            <w:r w:rsidR="001C5F09" w:rsidRPr="00262235">
              <w:rPr>
                <w:lang w:val="ru-RU"/>
              </w:rPr>
              <w:t>ь не имеет подтверждённой роли –</w:t>
            </w:r>
            <w:r w:rsidRPr="00262235">
              <w:rPr>
                <w:lang w:val="ru-RU"/>
              </w:rPr>
              <w:t xml:space="preserve"> доступ запрещён.</w:t>
            </w:r>
          </w:p>
        </w:tc>
      </w:tr>
      <w:tr w:rsidR="009548AA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Повышение прав доступно только пользователям с подтверждённой ролью Преподавателя.</w:t>
            </w:r>
          </w:p>
          <w:p w:rsidR="009548AA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Администратор имеет полный доступ ко всем курсам, модулям и задачам.</w:t>
            </w:r>
          </w:p>
        </w:tc>
      </w:tr>
      <w:tr w:rsidR="0095509E" w:rsidRPr="0008067A" w:rsidTr="00166E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Вводимые данные: логин, пароль.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форма авторизации, сообщения об ошибках.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сессия администратора, время входа.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262235">
        <w:rPr>
          <w:bCs/>
          <w:i/>
          <w:color w:val="0F1115"/>
          <w:lang w:val="ru-RU"/>
        </w:rPr>
        <w:t>Таблица 19</w:t>
      </w:r>
      <w:r w:rsidR="009548AA" w:rsidRPr="00262235">
        <w:rPr>
          <w:bCs/>
          <w:i/>
          <w:color w:val="0F1115"/>
          <w:lang w:val="ru-RU"/>
        </w:rPr>
        <w:t xml:space="preserve"> – </w:t>
      </w:r>
      <w:r w:rsidR="009548AA" w:rsidRPr="00262235">
        <w:rPr>
          <w:bCs/>
          <w:i/>
          <w:color w:val="0F1115"/>
        </w:rPr>
        <w:t>UC</w:t>
      </w:r>
      <w:r w:rsidR="009548AA" w:rsidRPr="00262235">
        <w:rPr>
          <w:bCs/>
          <w:i/>
          <w:color w:val="0F1115"/>
          <w:lang w:val="ru-RU"/>
        </w:rPr>
        <w:t>-6.1: Изменение информации о пользователе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6241"/>
      </w:tblGrid>
      <w:tr w:rsidR="009548AA" w:rsidRPr="00262235" w:rsidTr="00166E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UC-6.1</w:t>
            </w:r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Святохо</w:t>
            </w:r>
            <w:proofErr w:type="spellEnd"/>
            <w:r w:rsidRPr="00262235">
              <w:t xml:space="preserve"> В.В.</w:t>
            </w:r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Изменение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информации</w:t>
            </w:r>
            <w:proofErr w:type="spellEnd"/>
            <w:r w:rsidRPr="00262235">
              <w:t xml:space="preserve"> о </w:t>
            </w:r>
            <w:proofErr w:type="spellStart"/>
            <w:r w:rsidRPr="00262235">
              <w:t>пользователе</w:t>
            </w:r>
            <w:proofErr w:type="spellEnd"/>
          </w:p>
        </w:tc>
      </w:tr>
      <w:tr w:rsidR="009548AA" w:rsidRPr="0008067A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Администратор изменяет роли и данные пользователей вручную.</w:t>
            </w:r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UC-5.1, UC-6.2</w:t>
            </w:r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Низкая</w:t>
            </w:r>
            <w:proofErr w:type="spellEnd"/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Администратор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авторизован</w:t>
            </w:r>
            <w:proofErr w:type="spellEnd"/>
            <w:r w:rsidRPr="00262235">
              <w:t xml:space="preserve"> (UC-5.1).</w:t>
            </w:r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Данные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пользователя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изменены</w:t>
            </w:r>
            <w:proofErr w:type="spellEnd"/>
            <w:r w:rsidRPr="00262235">
              <w:t>.</w:t>
            </w:r>
          </w:p>
        </w:tc>
      </w:tr>
      <w:tr w:rsidR="009548AA" w:rsidRPr="00262235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rPr>
                <w:lang w:val="ru-RU"/>
              </w:rPr>
              <w:t>1. Администратор переходит во вкладку «Роли».</w:t>
            </w:r>
            <w:r w:rsidRPr="00262235">
              <w:rPr>
                <w:lang w:val="ru-RU"/>
              </w:rPr>
              <w:br/>
              <w:t>2. Система выводит всех пользователей.</w:t>
            </w:r>
            <w:r w:rsidRPr="00262235">
              <w:rPr>
                <w:lang w:val="ru-RU"/>
              </w:rPr>
              <w:br/>
              <w:t>3. Администратор находит нужного пользователя.</w:t>
            </w:r>
            <w:r w:rsidRPr="00262235">
              <w:rPr>
                <w:lang w:val="ru-RU"/>
              </w:rPr>
              <w:br/>
              <w:t>4. Нажимает «Редактировать».</w:t>
            </w:r>
            <w:r w:rsidRPr="00262235">
              <w:rPr>
                <w:lang w:val="ru-RU"/>
              </w:rPr>
              <w:br/>
              <w:t xml:space="preserve">5. Система выводит данные: ФИО, </w:t>
            </w:r>
            <w:r w:rsidRPr="00262235">
              <w:t>username</w:t>
            </w:r>
            <w:r w:rsidRPr="00262235">
              <w:rPr>
                <w:lang w:val="ru-RU"/>
              </w:rPr>
              <w:t xml:space="preserve">, роль, дата регистрации, </w:t>
            </w:r>
            <w:r w:rsidRPr="00262235">
              <w:rPr>
                <w:lang w:val="ru-RU"/>
              </w:rPr>
              <w:lastRenderedPageBreak/>
              <w:t>описание.</w:t>
            </w:r>
            <w:r w:rsidRPr="00262235">
              <w:rPr>
                <w:lang w:val="ru-RU"/>
              </w:rPr>
              <w:br/>
            </w:r>
            <w:r w:rsidRPr="00262235">
              <w:t xml:space="preserve">6. </w:t>
            </w:r>
            <w:proofErr w:type="spellStart"/>
            <w:r w:rsidRPr="00262235">
              <w:t>Администратор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меняет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нужное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поле</w:t>
            </w:r>
            <w:proofErr w:type="spellEnd"/>
            <w:r w:rsidRPr="00262235">
              <w:t>.</w:t>
            </w:r>
            <w:r w:rsidRPr="00262235">
              <w:br/>
              <w:t xml:space="preserve">7. </w:t>
            </w:r>
            <w:proofErr w:type="spellStart"/>
            <w:r w:rsidRPr="00262235">
              <w:t>Система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сохраняет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изменения</w:t>
            </w:r>
            <w:proofErr w:type="spellEnd"/>
            <w:r w:rsidRPr="00262235">
              <w:t>.</w:t>
            </w:r>
          </w:p>
        </w:tc>
      </w:tr>
      <w:tr w:rsidR="0095509E" w:rsidRPr="0008067A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lastRenderedPageBreak/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1C5F09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А.3-a. Пользователь не найден –</w:t>
            </w:r>
            <w:r w:rsidR="0095509E" w:rsidRPr="00262235">
              <w:rPr>
                <w:lang w:val="ru-RU"/>
              </w:rPr>
              <w:t xml:space="preserve"> выводится сообщение.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А.6-a. Администратор меняет роль на «Администратор» — система запрашивает подтверждение.</w:t>
            </w:r>
          </w:p>
          <w:p w:rsidR="0095509E" w:rsidRPr="00262235" w:rsidRDefault="001C5F09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А.7-a. Отмена изменений –</w:t>
            </w:r>
            <w:r w:rsidR="0095509E" w:rsidRPr="00262235">
              <w:rPr>
                <w:lang w:val="ru-RU"/>
              </w:rPr>
              <w:t xml:space="preserve"> возврат к списку пользователей.</w:t>
            </w:r>
          </w:p>
        </w:tc>
      </w:tr>
      <w:tr w:rsidR="009548AA" w:rsidRPr="0008067A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.6-</w:t>
            </w:r>
            <w:r w:rsidRPr="00262235">
              <w:t>a</w:t>
            </w:r>
            <w:r w:rsidRPr="00262235">
              <w:rPr>
                <w:lang w:val="ru-RU"/>
              </w:rPr>
              <w:t>. Попытка сн</w:t>
            </w:r>
            <w:r w:rsidR="001C5F09" w:rsidRPr="00262235">
              <w:rPr>
                <w:lang w:val="ru-RU"/>
              </w:rPr>
              <w:t>ять с себя роль Администратора –</w:t>
            </w:r>
            <w:r w:rsidRPr="00262235">
              <w:rPr>
                <w:lang w:val="ru-RU"/>
              </w:rPr>
              <w:t xml:space="preserve"> запрещено.</w:t>
            </w:r>
          </w:p>
          <w:p w:rsidR="009548AA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t>E</w:t>
            </w:r>
            <w:r w:rsidRPr="00262235">
              <w:rPr>
                <w:lang w:val="ru-RU"/>
              </w:rPr>
              <w:t>.7-</w:t>
            </w:r>
            <w:r w:rsidRPr="00262235">
              <w:t>a</w:t>
            </w:r>
            <w:r w:rsidR="001C5F09" w:rsidRPr="00262235">
              <w:rPr>
                <w:lang w:val="ru-RU"/>
              </w:rPr>
              <w:t>. Ошибка сохранения в БД –</w:t>
            </w:r>
            <w:r w:rsidRPr="00262235">
              <w:rPr>
                <w:lang w:val="ru-RU"/>
              </w:rPr>
              <w:t xml:space="preserve"> предложение повторить.</w:t>
            </w:r>
          </w:p>
        </w:tc>
      </w:tr>
      <w:tr w:rsidR="0095509E" w:rsidRPr="0008067A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Администратор не может снять с себя роль Администратора.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Изменение роли вступает в силу немедленно.</w:t>
            </w:r>
          </w:p>
        </w:tc>
      </w:tr>
      <w:tr w:rsidR="0095509E" w:rsidRPr="0008067A" w:rsidTr="00166E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5509E" w:rsidRPr="00262235" w:rsidRDefault="0095509E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Вводимые данные: изменённые поля (ФИО, </w:t>
            </w:r>
            <w:proofErr w:type="spellStart"/>
            <w:r w:rsidRPr="00262235">
              <w:rPr>
                <w:lang w:val="ru-RU"/>
              </w:rPr>
              <w:t>username</w:t>
            </w:r>
            <w:proofErr w:type="spellEnd"/>
            <w:r w:rsidRPr="00262235">
              <w:rPr>
                <w:lang w:val="ru-RU"/>
              </w:rPr>
              <w:t>, роль, описание).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список пользователей, форма редактирования.</w:t>
            </w:r>
          </w:p>
          <w:p w:rsidR="0095509E" w:rsidRPr="00262235" w:rsidRDefault="0095509E" w:rsidP="0095509E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Сохраняемые данные: обновлённые данные пользователя, ID администратора, дата изменения.</w:t>
            </w:r>
          </w:p>
        </w:tc>
      </w:tr>
    </w:tbl>
    <w:p w:rsidR="009548AA" w:rsidRPr="00262235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262235" w:rsidRDefault="00C73451" w:rsidP="0045042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262235">
        <w:rPr>
          <w:i/>
        </w:rPr>
        <w:t>Таблица</w:t>
      </w:r>
      <w:proofErr w:type="spellEnd"/>
      <w:r w:rsidRPr="00262235">
        <w:rPr>
          <w:i/>
        </w:rPr>
        <w:t xml:space="preserve"> 20</w:t>
      </w:r>
      <w:r w:rsidR="009548AA" w:rsidRPr="00262235">
        <w:rPr>
          <w:i/>
        </w:rPr>
        <w:t xml:space="preserve"> – UC-6.2: </w:t>
      </w:r>
      <w:proofErr w:type="spellStart"/>
      <w:r w:rsidR="009548AA" w:rsidRPr="00262235">
        <w:rPr>
          <w:i/>
        </w:rPr>
        <w:t>Удаление</w:t>
      </w:r>
      <w:proofErr w:type="spellEnd"/>
      <w:r w:rsidR="009548AA" w:rsidRPr="00262235">
        <w:rPr>
          <w:bCs/>
          <w:i/>
          <w:color w:val="0F1115"/>
        </w:rPr>
        <w:t xml:space="preserve"> </w:t>
      </w:r>
      <w:proofErr w:type="spellStart"/>
      <w:r w:rsidR="009548AA" w:rsidRPr="00262235">
        <w:rPr>
          <w:bCs/>
          <w:i/>
          <w:color w:val="0F1115"/>
        </w:rPr>
        <w:t>пользователя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282"/>
      </w:tblGrid>
      <w:tr w:rsidR="009548AA" w:rsidRPr="00262235" w:rsidTr="00166E48">
        <w:trPr>
          <w:tblHeader/>
        </w:trPr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Параметр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Значение</w:t>
            </w:r>
            <w:proofErr w:type="spellEnd"/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Уникальный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UC-6.2</w:t>
            </w:r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Автор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Святохо</w:t>
            </w:r>
            <w:proofErr w:type="spellEnd"/>
            <w:r w:rsidRPr="00262235">
              <w:t xml:space="preserve"> В.В.</w:t>
            </w:r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Название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Удаление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пользователя</w:t>
            </w:r>
            <w:proofErr w:type="spellEnd"/>
          </w:p>
        </w:tc>
      </w:tr>
      <w:tr w:rsidR="009548AA" w:rsidRPr="0008067A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Краткое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описание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Администратор выполняет мягкое удаление пользователя.</w:t>
            </w:r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Действующие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лица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Администратор</w:t>
            </w:r>
            <w:proofErr w:type="spellEnd"/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Связанные</w:t>
            </w:r>
            <w:proofErr w:type="spellEnd"/>
            <w:r w:rsidRPr="00262235">
              <w:rPr>
                <w:bCs/>
              </w:rPr>
              <w:t xml:space="preserve"> ВИ</w:t>
            </w:r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r w:rsidRPr="00262235">
              <w:t>UC-5.1, UC-6.1</w:t>
            </w:r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Частота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Низкая</w:t>
            </w:r>
            <w:proofErr w:type="spellEnd"/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Предварительные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Администратор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авторизован</w:t>
            </w:r>
            <w:proofErr w:type="spellEnd"/>
            <w:r w:rsidRPr="00262235">
              <w:t xml:space="preserve"> (UC-5.1).</w:t>
            </w:r>
          </w:p>
        </w:tc>
      </w:tr>
      <w:tr w:rsidR="009548AA" w:rsidRPr="00262235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Выходные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условия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t>Пользователь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помечен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как</w:t>
            </w:r>
            <w:proofErr w:type="spellEnd"/>
            <w:r w:rsidRPr="00262235">
              <w:t xml:space="preserve"> </w:t>
            </w:r>
            <w:proofErr w:type="spellStart"/>
            <w:r w:rsidRPr="00262235">
              <w:t>удалённый</w:t>
            </w:r>
            <w:proofErr w:type="spellEnd"/>
            <w:r w:rsidRPr="00262235">
              <w:t>.</w:t>
            </w:r>
          </w:p>
        </w:tc>
      </w:tr>
      <w:tr w:rsidR="009548AA" w:rsidRPr="0008067A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Нормальный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поток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1. Администратор переходит во вкладку «Роли».</w:t>
            </w:r>
            <w:r w:rsidRPr="00262235">
              <w:rPr>
                <w:lang w:val="ru-RU"/>
              </w:rPr>
              <w:br/>
            </w:r>
            <w:r w:rsidRPr="00262235">
              <w:rPr>
                <w:lang w:val="ru-RU"/>
              </w:rPr>
              <w:lastRenderedPageBreak/>
              <w:t>2. Система выводит всех пользователей.</w:t>
            </w:r>
            <w:r w:rsidRPr="00262235">
              <w:rPr>
                <w:lang w:val="ru-RU"/>
              </w:rPr>
              <w:br/>
              <w:t>3. Администратор находит пользователя.</w:t>
            </w:r>
            <w:r w:rsidRPr="00262235">
              <w:rPr>
                <w:lang w:val="ru-RU"/>
              </w:rPr>
              <w:br/>
              <w:t>4. Нажимает «Удалить».</w:t>
            </w:r>
            <w:r w:rsidRPr="00262235">
              <w:rPr>
                <w:lang w:val="ru-RU"/>
              </w:rPr>
              <w:br/>
              <w:t>5. Система выполняет мягкое удаление и помечает пользователя как удалённого.</w:t>
            </w:r>
          </w:p>
        </w:tc>
      </w:tr>
      <w:tr w:rsidR="00087CF6" w:rsidRPr="0008067A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87CF6" w:rsidRPr="00262235" w:rsidRDefault="00087CF6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lastRenderedPageBreak/>
              <w:t>Альтернативные</w:t>
            </w:r>
            <w:proofErr w:type="spellEnd"/>
            <w:r w:rsidRPr="00262235">
              <w:rPr>
                <w:bCs/>
              </w:rPr>
              <w:t xml:space="preserve"> </w:t>
            </w:r>
            <w:proofErr w:type="spellStart"/>
            <w:r w:rsidRPr="00262235">
              <w:rPr>
                <w:bCs/>
              </w:rPr>
              <w:t>направления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087CF6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А.3-a. Пользователь не </w:t>
            </w:r>
            <w:r w:rsidR="001C5F09" w:rsidRPr="00262235">
              <w:rPr>
                <w:lang w:val="ru-RU"/>
              </w:rPr>
              <w:t>найден –</w:t>
            </w:r>
            <w:r w:rsidRPr="00262235">
              <w:rPr>
                <w:lang w:val="ru-RU"/>
              </w:rPr>
              <w:t xml:space="preserve"> выводится сообщение.</w:t>
            </w:r>
          </w:p>
          <w:p w:rsidR="00087CF6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А.4-a. А</w:t>
            </w:r>
            <w:r w:rsidR="001C5F09" w:rsidRPr="00262235">
              <w:rPr>
                <w:lang w:val="ru-RU"/>
              </w:rPr>
              <w:t>дминистратор отменяет удаление –</w:t>
            </w:r>
            <w:r w:rsidRPr="00262235">
              <w:rPr>
                <w:lang w:val="ru-RU"/>
              </w:rPr>
              <w:t xml:space="preserve"> возврат к списку.</w:t>
            </w:r>
          </w:p>
        </w:tc>
      </w:tr>
      <w:tr w:rsidR="00087CF6" w:rsidRPr="0008067A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87CF6" w:rsidRPr="00262235" w:rsidRDefault="00087CF6" w:rsidP="00166E48">
            <w:pPr>
              <w:spacing w:line="240" w:lineRule="auto"/>
              <w:rPr>
                <w:bCs/>
              </w:rPr>
            </w:pPr>
            <w:proofErr w:type="spellStart"/>
            <w:r w:rsidRPr="00262235">
              <w:rPr>
                <w:bCs/>
              </w:rPr>
              <w:t>Исключения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087CF6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E.4-</w:t>
            </w:r>
            <w:r w:rsidR="001C5F09" w:rsidRPr="00262235">
              <w:rPr>
                <w:lang w:val="ru-RU"/>
              </w:rPr>
              <w:t>a. Попытка удалить самого себя –</w:t>
            </w:r>
            <w:r w:rsidRPr="00262235">
              <w:rPr>
                <w:lang w:val="ru-RU"/>
              </w:rPr>
              <w:t xml:space="preserve"> запрещено.</w:t>
            </w:r>
          </w:p>
          <w:p w:rsidR="00087CF6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E.5</w:t>
            </w:r>
            <w:r w:rsidR="001C5F09" w:rsidRPr="00262235">
              <w:rPr>
                <w:lang w:val="ru-RU"/>
              </w:rPr>
              <w:t>-a. Ошибка при мягком удалении –</w:t>
            </w:r>
            <w:r w:rsidRPr="00262235">
              <w:rPr>
                <w:lang w:val="ru-RU"/>
              </w:rPr>
              <w:t xml:space="preserve"> предложение повторить.</w:t>
            </w:r>
          </w:p>
        </w:tc>
      </w:tr>
      <w:tr w:rsidR="009548AA" w:rsidRPr="0008067A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9548AA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CF6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БП-1. Физическое удаление не выполняется; запись сохраняется для аудита.</w:t>
            </w:r>
          </w:p>
          <w:p w:rsidR="009548AA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БП-2. Удалённый пользователь не может войти в систему.</w:t>
            </w:r>
          </w:p>
        </w:tc>
      </w:tr>
      <w:tr w:rsidR="009548AA" w:rsidRPr="0008067A" w:rsidTr="00166E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262235" w:rsidRDefault="00087CF6" w:rsidP="00166E48">
            <w:pPr>
              <w:spacing w:line="240" w:lineRule="auto"/>
            </w:pPr>
            <w:proofErr w:type="spellStart"/>
            <w:r w:rsidRPr="00262235">
              <w:rPr>
                <w:bCs/>
              </w:rPr>
              <w:t>Данные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7CF6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>Отображаемые данные: список пользователей, подтверждение удаления.</w:t>
            </w:r>
          </w:p>
          <w:p w:rsidR="009548AA" w:rsidRPr="00262235" w:rsidRDefault="00087CF6" w:rsidP="00087CF6">
            <w:pPr>
              <w:spacing w:line="240" w:lineRule="auto"/>
              <w:rPr>
                <w:lang w:val="ru-RU"/>
              </w:rPr>
            </w:pPr>
            <w:r w:rsidRPr="00262235">
              <w:rPr>
                <w:lang w:val="ru-RU"/>
              </w:rPr>
              <w:t xml:space="preserve">Сохраняемые данные: флаг удаления, дата удаления, </w:t>
            </w:r>
            <w:r w:rsidRPr="00262235">
              <w:t>ID</w:t>
            </w:r>
            <w:r w:rsidRPr="00262235">
              <w:rPr>
                <w:lang w:val="ru-RU"/>
              </w:rPr>
              <w:t xml:space="preserve"> администратора.</w:t>
            </w:r>
          </w:p>
        </w:tc>
      </w:tr>
    </w:tbl>
    <w:p w:rsidR="00FE0E8C" w:rsidRDefault="00FE0E8C" w:rsidP="009548AA">
      <w:pPr>
        <w:spacing w:line="240" w:lineRule="auto"/>
        <w:rPr>
          <w:b/>
          <w:sz w:val="24"/>
          <w:lang w:val="ru-RU"/>
        </w:rPr>
      </w:pPr>
    </w:p>
    <w:p w:rsidR="00FE0E8C" w:rsidRDefault="00FE0E8C" w:rsidP="009548AA">
      <w:pPr>
        <w:spacing w:line="240" w:lineRule="auto"/>
        <w:rPr>
          <w:b/>
          <w:sz w:val="24"/>
          <w:lang w:val="ru-RU"/>
        </w:rPr>
      </w:pPr>
    </w:p>
    <w:p w:rsidR="009548AA" w:rsidRPr="00FE0E8C" w:rsidRDefault="00FE0E8C" w:rsidP="00FE0E8C">
      <w:pPr>
        <w:keepNext/>
        <w:spacing w:line="240" w:lineRule="auto"/>
        <w:rPr>
          <w:b/>
          <w:sz w:val="24"/>
          <w:lang w:val="ru-RU"/>
        </w:rPr>
      </w:pPr>
      <w:r w:rsidRPr="00FE0E8C">
        <w:rPr>
          <w:b/>
          <w:sz w:val="24"/>
          <w:lang w:val="ru-RU"/>
        </w:rPr>
        <w:lastRenderedPageBreak/>
        <w:t>5.5. Графическое представление вариантов использования (</w:t>
      </w:r>
      <w:proofErr w:type="spellStart"/>
      <w:r w:rsidRPr="00FE0E8C">
        <w:rPr>
          <w:b/>
          <w:sz w:val="24"/>
          <w:lang w:val="ru-RU"/>
        </w:rPr>
        <w:t>Activity</w:t>
      </w:r>
      <w:proofErr w:type="spellEnd"/>
      <w:r w:rsidRPr="00FE0E8C">
        <w:rPr>
          <w:b/>
          <w:sz w:val="24"/>
          <w:lang w:val="ru-RU"/>
        </w:rPr>
        <w:t xml:space="preserve"> </w:t>
      </w:r>
      <w:proofErr w:type="spellStart"/>
      <w:r w:rsidRPr="00FE0E8C">
        <w:rPr>
          <w:b/>
          <w:sz w:val="24"/>
          <w:lang w:val="ru-RU"/>
        </w:rPr>
        <w:t>Diagram</w:t>
      </w:r>
      <w:proofErr w:type="spellEnd"/>
      <w:r w:rsidRPr="00FE0E8C">
        <w:rPr>
          <w:b/>
          <w:sz w:val="24"/>
          <w:lang w:val="ru-RU"/>
        </w:rPr>
        <w:t>)</w:t>
      </w:r>
    </w:p>
    <w:p w:rsidR="009548AA" w:rsidRPr="00262235" w:rsidRDefault="0008067A" w:rsidP="00FE0E8C">
      <w:pPr>
        <w:pStyle w:val="Paragraph2"/>
        <w:keepNext/>
        <w:ind w:left="0"/>
        <w:jc w:val="center"/>
        <w:rPr>
          <w:snapToGrid w:val="0"/>
          <w:lang w:val="ru-RU"/>
        </w:rPr>
      </w:pPr>
      <w:r>
        <w:rPr>
          <w:snapToGrid w:val="0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75pt;height:568.5pt">
            <v:imagedata r:id="rId14" o:title="Judge0 Code Submission Flow-2026-10-22-102717"/>
          </v:shape>
        </w:pict>
      </w:r>
    </w:p>
    <w:p w:rsidR="00E662A1" w:rsidRPr="00262235" w:rsidRDefault="00E662A1" w:rsidP="00E662A1">
      <w:pPr>
        <w:pStyle w:val="Paragraph2"/>
        <w:ind w:left="0"/>
        <w:jc w:val="center"/>
        <w:rPr>
          <w:snapToGrid w:val="0"/>
          <w:lang w:val="en-US"/>
        </w:rPr>
      </w:pPr>
      <w:r w:rsidRPr="00262235">
        <w:rPr>
          <w:snapToGrid w:val="0"/>
          <w:lang w:val="ru-RU"/>
        </w:rPr>
        <w:t>Рисунок</w:t>
      </w:r>
      <w:r w:rsidRPr="00262235">
        <w:rPr>
          <w:snapToGrid w:val="0"/>
          <w:lang w:val="en-US"/>
        </w:rPr>
        <w:t xml:space="preserve"> 6 – Activity Diagram </w:t>
      </w:r>
      <w:r w:rsidRPr="00262235">
        <w:rPr>
          <w:snapToGrid w:val="0"/>
          <w:lang w:val="ru-RU"/>
        </w:rPr>
        <w:t>для</w:t>
      </w:r>
      <w:r w:rsidRPr="00262235">
        <w:rPr>
          <w:snapToGrid w:val="0"/>
          <w:lang w:val="en-US"/>
        </w:rPr>
        <w:t xml:space="preserve"> UC-2.5</w:t>
      </w:r>
    </w:p>
    <w:p w:rsidR="00E662A1" w:rsidRPr="00262235" w:rsidRDefault="00E662A1" w:rsidP="00E662A1">
      <w:pPr>
        <w:pStyle w:val="Paragraph2"/>
        <w:ind w:left="0"/>
        <w:jc w:val="center"/>
        <w:rPr>
          <w:snapToGrid w:val="0"/>
          <w:lang w:val="en-US"/>
        </w:rPr>
      </w:pPr>
    </w:p>
    <w:p w:rsidR="00E662A1" w:rsidRPr="00262235" w:rsidRDefault="00E662A1" w:rsidP="00E662A1">
      <w:pPr>
        <w:pStyle w:val="Paragraph2"/>
        <w:ind w:left="0"/>
        <w:jc w:val="center"/>
        <w:rPr>
          <w:snapToGrid w:val="0"/>
          <w:lang w:val="en-US"/>
        </w:rPr>
      </w:pPr>
    </w:p>
    <w:p w:rsidR="00E662A1" w:rsidRPr="00262235" w:rsidRDefault="0008067A" w:rsidP="00E662A1">
      <w:pPr>
        <w:pStyle w:val="Paragraph2"/>
        <w:ind w:left="0"/>
        <w:jc w:val="center"/>
        <w:rPr>
          <w:snapToGrid w:val="0"/>
          <w:lang w:val="en-US"/>
        </w:rPr>
      </w:pPr>
      <w:r>
        <w:rPr>
          <w:snapToGrid w:val="0"/>
          <w:lang w:val="en-US"/>
        </w:rPr>
        <w:pict>
          <v:shape id="_x0000_i1026" type="#_x0000_t75" style="width:2in;height:492pt">
            <v:imagedata r:id="rId15" o:title="Judge0 Code Submission Flow-2026-10-22-102816"/>
          </v:shape>
        </w:pict>
      </w:r>
    </w:p>
    <w:p w:rsidR="00E662A1" w:rsidRPr="00262235" w:rsidRDefault="00E662A1" w:rsidP="00E662A1">
      <w:pPr>
        <w:pStyle w:val="Paragraph2"/>
        <w:ind w:left="0"/>
        <w:jc w:val="center"/>
        <w:rPr>
          <w:snapToGrid w:val="0"/>
          <w:lang w:val="en-US"/>
        </w:rPr>
      </w:pPr>
      <w:r w:rsidRPr="00262235">
        <w:rPr>
          <w:snapToGrid w:val="0"/>
          <w:lang w:val="ru-RU"/>
        </w:rPr>
        <w:t>Рисунок</w:t>
      </w:r>
      <w:r w:rsidRPr="00262235">
        <w:rPr>
          <w:snapToGrid w:val="0"/>
          <w:lang w:val="en-US"/>
        </w:rPr>
        <w:t xml:space="preserve"> 7 – Activity Diagram </w:t>
      </w:r>
      <w:r w:rsidRPr="00262235">
        <w:rPr>
          <w:snapToGrid w:val="0"/>
          <w:lang w:val="ru-RU"/>
        </w:rPr>
        <w:t>для</w:t>
      </w:r>
      <w:r w:rsidRPr="00262235">
        <w:rPr>
          <w:snapToGrid w:val="0"/>
          <w:lang w:val="en-US"/>
        </w:rPr>
        <w:t xml:space="preserve"> UC-3.1</w:t>
      </w:r>
    </w:p>
    <w:p w:rsidR="00E662A1" w:rsidRPr="00262235" w:rsidRDefault="00E662A1" w:rsidP="00E662A1">
      <w:pPr>
        <w:pStyle w:val="Paragraph2"/>
        <w:ind w:left="0"/>
        <w:jc w:val="center"/>
        <w:rPr>
          <w:snapToGrid w:val="0"/>
          <w:lang w:val="en-US"/>
        </w:rPr>
      </w:pPr>
    </w:p>
    <w:p w:rsidR="00E662A1" w:rsidRPr="00262235" w:rsidRDefault="0008067A" w:rsidP="00E662A1">
      <w:pPr>
        <w:pStyle w:val="Paragraph2"/>
        <w:ind w:left="0"/>
        <w:jc w:val="center"/>
        <w:rPr>
          <w:snapToGrid w:val="0"/>
          <w:lang w:val="ru-RU"/>
        </w:rPr>
      </w:pPr>
      <w:r>
        <w:rPr>
          <w:snapToGrid w:val="0"/>
          <w:lang w:val="en-US"/>
        </w:rPr>
        <w:lastRenderedPageBreak/>
        <w:pict>
          <v:shape id="_x0000_i1027" type="#_x0000_t75" style="width:147.75pt;height:586.5pt">
            <v:imagedata r:id="rId16" o:title="Judge0 Code Submission Flow-2026-10-22-103010"/>
          </v:shape>
        </w:pict>
      </w:r>
    </w:p>
    <w:p w:rsidR="00E662A1" w:rsidRPr="00262235" w:rsidRDefault="00E662A1" w:rsidP="00E662A1">
      <w:pPr>
        <w:pStyle w:val="Paragraph2"/>
        <w:ind w:left="0"/>
        <w:jc w:val="center"/>
        <w:rPr>
          <w:snapToGrid w:val="0"/>
          <w:lang w:val="en-US"/>
        </w:rPr>
      </w:pPr>
      <w:r w:rsidRPr="00262235">
        <w:rPr>
          <w:snapToGrid w:val="0"/>
          <w:lang w:val="ru-RU"/>
        </w:rPr>
        <w:t>Рисунок</w:t>
      </w:r>
      <w:r w:rsidRPr="00262235">
        <w:rPr>
          <w:snapToGrid w:val="0"/>
          <w:lang w:val="en-US"/>
        </w:rPr>
        <w:t xml:space="preserve"> 8 – Activity Diagram </w:t>
      </w:r>
      <w:r w:rsidRPr="00262235">
        <w:rPr>
          <w:snapToGrid w:val="0"/>
          <w:lang w:val="ru-RU"/>
        </w:rPr>
        <w:t>для</w:t>
      </w:r>
      <w:r w:rsidRPr="00262235">
        <w:rPr>
          <w:snapToGrid w:val="0"/>
          <w:lang w:val="en-US"/>
        </w:rPr>
        <w:t xml:space="preserve"> UC-4.1</w:t>
      </w:r>
    </w:p>
    <w:p w:rsidR="00E662A1" w:rsidRPr="00262235" w:rsidRDefault="00E662A1" w:rsidP="00262235">
      <w:pPr>
        <w:pStyle w:val="Paragraph2"/>
        <w:ind w:left="0"/>
        <w:rPr>
          <w:snapToGrid w:val="0"/>
          <w:lang w:val="en-US"/>
        </w:rPr>
      </w:pPr>
    </w:p>
    <w:p w:rsidR="00262235" w:rsidRDefault="00F33C1E" w:rsidP="00262235">
      <w:pPr>
        <w:pStyle w:val="1"/>
        <w:rPr>
          <w:rFonts w:ascii="Times New Roman" w:hAnsi="Times New Roman"/>
          <w:lang w:val="ru-RU"/>
        </w:rPr>
      </w:pPr>
      <w:r w:rsidRPr="00262235">
        <w:rPr>
          <w:rFonts w:ascii="Times New Roman" w:hAnsi="Times New Roman"/>
          <w:lang w:val="ru-RU"/>
        </w:rPr>
        <w:lastRenderedPageBreak/>
        <w:t>О</w:t>
      </w:r>
      <w:r w:rsidR="00E662A1" w:rsidRPr="00262235">
        <w:rPr>
          <w:rFonts w:ascii="Times New Roman" w:hAnsi="Times New Roman"/>
          <w:lang w:val="ru-RU"/>
        </w:rPr>
        <w:t>писание предметной области</w:t>
      </w:r>
    </w:p>
    <w:p w:rsidR="00262235" w:rsidRPr="00262235" w:rsidRDefault="00262235" w:rsidP="00262235">
      <w:pPr>
        <w:rPr>
          <w:b/>
          <w:lang w:val="ru-RU"/>
        </w:rPr>
      </w:pPr>
      <w:r w:rsidRPr="00262235">
        <w:rPr>
          <w:b/>
          <w:sz w:val="24"/>
          <w:lang w:val="ru-RU"/>
        </w:rPr>
        <w:t>6.1. Общие сведения о предметной области</w:t>
      </w:r>
    </w:p>
    <w:p w:rsidR="00F33C1E" w:rsidRPr="00262235" w:rsidRDefault="00F33C1E" w:rsidP="00262235">
      <w:pPr>
        <w:pStyle w:val="Paragraph2"/>
        <w:ind w:left="709"/>
        <w:rPr>
          <w:snapToGrid w:val="0"/>
          <w:lang w:val="ru-RU"/>
        </w:rPr>
      </w:pPr>
      <w:r w:rsidRPr="00262235">
        <w:rPr>
          <w:snapToGrid w:val="0"/>
          <w:lang w:val="ru-RU"/>
        </w:rPr>
        <w:t>Предметная область системы «</w:t>
      </w:r>
      <w:proofErr w:type="spellStart"/>
      <w:r w:rsidRPr="00262235">
        <w:rPr>
          <w:snapToGrid w:val="0"/>
          <w:lang w:val="ru-RU"/>
        </w:rPr>
        <w:t>HardCode</w:t>
      </w:r>
      <w:proofErr w:type="spellEnd"/>
      <w:r w:rsidRPr="00262235">
        <w:rPr>
          <w:snapToGrid w:val="0"/>
          <w:lang w:val="ru-RU"/>
        </w:rPr>
        <w:t>» охватывает процесс организации и автоматической проверки учебных заданий по программированию в рамках вузовских курсов. Ключевые процессы предметной области:</w:t>
      </w:r>
    </w:p>
    <w:p w:rsidR="00F33C1E" w:rsidRPr="00262235" w:rsidRDefault="00F33C1E" w:rsidP="00262235">
      <w:pPr>
        <w:pStyle w:val="Paragraph2"/>
        <w:numPr>
          <w:ilvl w:val="0"/>
          <w:numId w:val="45"/>
        </w:numPr>
        <w:ind w:left="709" w:firstLine="0"/>
        <w:rPr>
          <w:snapToGrid w:val="0"/>
          <w:lang w:val="ru-RU"/>
        </w:rPr>
      </w:pPr>
      <w:r w:rsidRPr="00262235">
        <w:rPr>
          <w:snapToGrid w:val="0"/>
          <w:lang w:val="ru-RU"/>
        </w:rPr>
        <w:t>создание преподавателем курсов, модулей и задач;</w:t>
      </w:r>
    </w:p>
    <w:p w:rsidR="00F33C1E" w:rsidRPr="00262235" w:rsidRDefault="00F33C1E" w:rsidP="00262235">
      <w:pPr>
        <w:pStyle w:val="Paragraph2"/>
        <w:numPr>
          <w:ilvl w:val="0"/>
          <w:numId w:val="45"/>
        </w:numPr>
        <w:ind w:left="709" w:firstLine="0"/>
        <w:rPr>
          <w:snapToGrid w:val="0"/>
          <w:lang w:val="ru-RU"/>
        </w:rPr>
      </w:pPr>
      <w:r w:rsidRPr="00262235">
        <w:rPr>
          <w:snapToGrid w:val="0"/>
          <w:lang w:val="ru-RU"/>
        </w:rPr>
        <w:t>формирование тестовых случаев для задач;</w:t>
      </w:r>
    </w:p>
    <w:p w:rsidR="00F33C1E" w:rsidRPr="00262235" w:rsidRDefault="00F33C1E" w:rsidP="00262235">
      <w:pPr>
        <w:pStyle w:val="Paragraph2"/>
        <w:numPr>
          <w:ilvl w:val="0"/>
          <w:numId w:val="45"/>
        </w:numPr>
        <w:ind w:left="709" w:firstLine="0"/>
        <w:rPr>
          <w:snapToGrid w:val="0"/>
          <w:lang w:val="ru-RU"/>
        </w:rPr>
      </w:pPr>
      <w:r w:rsidRPr="00262235">
        <w:rPr>
          <w:snapToGrid w:val="0"/>
          <w:lang w:val="ru-RU"/>
        </w:rPr>
        <w:t>выполнение студентом решений и их автоматическая проверка через внешний сервис Judge0;</w:t>
      </w:r>
    </w:p>
    <w:p w:rsidR="00F33C1E" w:rsidRPr="00262235" w:rsidRDefault="00F33C1E" w:rsidP="00262235">
      <w:pPr>
        <w:pStyle w:val="Paragraph2"/>
        <w:numPr>
          <w:ilvl w:val="0"/>
          <w:numId w:val="45"/>
        </w:numPr>
        <w:ind w:left="709" w:firstLine="0"/>
        <w:rPr>
          <w:snapToGrid w:val="0"/>
          <w:lang w:val="ru-RU"/>
        </w:rPr>
      </w:pPr>
      <w:r w:rsidRPr="00262235">
        <w:rPr>
          <w:snapToGrid w:val="0"/>
          <w:lang w:val="ru-RU"/>
        </w:rPr>
        <w:t>фиксация результатов проверки (вердиктов) и попыток;</w:t>
      </w:r>
    </w:p>
    <w:p w:rsidR="00F33C1E" w:rsidRPr="00262235" w:rsidRDefault="00F33C1E" w:rsidP="00262235">
      <w:pPr>
        <w:pStyle w:val="Paragraph2"/>
        <w:numPr>
          <w:ilvl w:val="0"/>
          <w:numId w:val="45"/>
        </w:numPr>
        <w:ind w:left="709" w:firstLine="0"/>
        <w:rPr>
          <w:snapToGrid w:val="0"/>
          <w:lang w:val="ru-RU"/>
        </w:rPr>
      </w:pPr>
      <w:r w:rsidRPr="00262235">
        <w:rPr>
          <w:snapToGrid w:val="0"/>
          <w:lang w:val="ru-RU"/>
        </w:rPr>
        <w:t xml:space="preserve">интеграция с LMS </w:t>
      </w:r>
      <w:proofErr w:type="spellStart"/>
      <w:r w:rsidRPr="00262235">
        <w:rPr>
          <w:snapToGrid w:val="0"/>
          <w:lang w:val="ru-RU"/>
        </w:rPr>
        <w:t>Moodle</w:t>
      </w:r>
      <w:proofErr w:type="spellEnd"/>
      <w:r w:rsidRPr="00262235">
        <w:rPr>
          <w:snapToGrid w:val="0"/>
          <w:lang w:val="ru-RU"/>
        </w:rPr>
        <w:t xml:space="preserve"> для передачи оценок и синхронизации пользователей;</w:t>
      </w:r>
    </w:p>
    <w:p w:rsidR="00F33C1E" w:rsidRPr="00262235" w:rsidRDefault="00F33C1E" w:rsidP="00262235">
      <w:pPr>
        <w:pStyle w:val="Paragraph2"/>
        <w:numPr>
          <w:ilvl w:val="0"/>
          <w:numId w:val="45"/>
        </w:numPr>
        <w:ind w:left="709" w:firstLine="0"/>
        <w:rPr>
          <w:snapToGrid w:val="0"/>
          <w:lang w:val="ru-RU"/>
        </w:rPr>
      </w:pPr>
      <w:r w:rsidRPr="00262235">
        <w:rPr>
          <w:snapToGrid w:val="0"/>
          <w:lang w:val="ru-RU"/>
        </w:rPr>
        <w:t>администрирование пользователей, ролей и учебного контента.</w:t>
      </w:r>
    </w:p>
    <w:p w:rsidR="00F33C1E" w:rsidRDefault="00F33C1E" w:rsidP="00262235">
      <w:pPr>
        <w:pStyle w:val="Paragraph2"/>
        <w:ind w:left="709"/>
        <w:rPr>
          <w:snapToGrid w:val="0"/>
          <w:lang w:val="ru-RU"/>
        </w:rPr>
      </w:pPr>
      <w:r w:rsidRPr="00262235">
        <w:rPr>
          <w:snapToGrid w:val="0"/>
          <w:lang w:val="ru-RU"/>
        </w:rPr>
        <w:t>В предметной области выделяются следующие основные сущности: Пользователь, Роль, Курс, Модуль, Задача, Тест, Попытка, Вердикт.</w:t>
      </w:r>
    </w:p>
    <w:p w:rsidR="00262235" w:rsidRPr="00262235" w:rsidRDefault="00262235" w:rsidP="00262235">
      <w:pPr>
        <w:pStyle w:val="Paragraph2"/>
        <w:ind w:left="0"/>
        <w:rPr>
          <w:b/>
          <w:snapToGrid w:val="0"/>
          <w:sz w:val="24"/>
          <w:lang w:val="ru-RU"/>
        </w:rPr>
      </w:pPr>
      <w:r w:rsidRPr="00262235">
        <w:rPr>
          <w:b/>
          <w:snapToGrid w:val="0"/>
          <w:sz w:val="24"/>
          <w:lang w:val="ru-RU"/>
        </w:rPr>
        <w:t>6.2. Сущности предметной области</w:t>
      </w:r>
    </w:p>
    <w:p w:rsidR="00F33C1E" w:rsidRPr="00262235" w:rsidRDefault="00F33C1E" w:rsidP="00F33C1E">
      <w:pPr>
        <w:pStyle w:val="Paragraph2"/>
        <w:ind w:left="709"/>
        <w:jc w:val="right"/>
        <w:rPr>
          <w:snapToGrid w:val="0"/>
          <w:lang w:val="ru-RU"/>
        </w:rPr>
      </w:pPr>
      <w:r w:rsidRPr="00BB7D4B">
        <w:rPr>
          <w:i/>
          <w:lang w:val="ru-RU"/>
        </w:rPr>
        <w:t>Таблица 21 – Сущности предметной области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784"/>
        <w:gridCol w:w="3921"/>
      </w:tblGrid>
      <w:tr w:rsidR="00F33C1E" w:rsidRPr="00262235" w:rsidTr="00F33C1E">
        <w:trPr>
          <w:trHeight w:val="25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Сущность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color w:val="0F1115"/>
                <w:lang w:val="ru-RU"/>
              </w:rPr>
              <w:t>Определение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spellStart"/>
            <w:r w:rsidRPr="00262235">
              <w:rPr>
                <w:color w:val="0F1115"/>
              </w:rPr>
              <w:t>Ключевые</w:t>
            </w:r>
            <w:proofErr w:type="spellEnd"/>
            <w:r w:rsidRPr="00262235">
              <w:rPr>
                <w:color w:val="0F1115"/>
              </w:rPr>
              <w:t xml:space="preserve"> </w:t>
            </w:r>
            <w:proofErr w:type="spellStart"/>
            <w:r w:rsidRPr="00262235">
              <w:rPr>
                <w:color w:val="0F1115"/>
              </w:rPr>
              <w:t>свойства</w:t>
            </w:r>
            <w:proofErr w:type="spellEnd"/>
          </w:p>
        </w:tc>
      </w:tr>
      <w:tr w:rsidR="00F33C1E" w:rsidRPr="0008067A" w:rsidTr="00F33C1E">
        <w:trPr>
          <w:trHeight w:val="25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F33C1E" w:rsidRPr="00262235" w:rsidRDefault="00F33C1E" w:rsidP="00F33C1E">
            <w:pPr>
              <w:widowControl/>
              <w:spacing w:line="240" w:lineRule="auto"/>
              <w:rPr>
                <w:bCs/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F33C1E" w:rsidRPr="00262235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Зарегистрированный участник системы (студент, преподаватель или администратор)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F33C1E" w:rsidRPr="00262235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ID, логин, пароль (</w:t>
            </w:r>
            <w:proofErr w:type="spellStart"/>
            <w:r w:rsidRPr="00F33C1E">
              <w:rPr>
                <w:color w:val="0F1115"/>
                <w:lang w:val="ru-RU"/>
              </w:rPr>
              <w:t>хеш</w:t>
            </w:r>
            <w:proofErr w:type="spellEnd"/>
            <w:r w:rsidRPr="00F33C1E">
              <w:rPr>
                <w:color w:val="0F1115"/>
                <w:lang w:val="ru-RU"/>
              </w:rPr>
              <w:t xml:space="preserve">), </w:t>
            </w:r>
            <w:proofErr w:type="spellStart"/>
            <w:r w:rsidRPr="00F33C1E">
              <w:rPr>
                <w:color w:val="0F1115"/>
                <w:lang w:val="ru-RU"/>
              </w:rPr>
              <w:t>email</w:t>
            </w:r>
            <w:proofErr w:type="spellEnd"/>
            <w:r w:rsidRPr="00F33C1E">
              <w:rPr>
                <w:color w:val="0F1115"/>
                <w:lang w:val="ru-RU"/>
              </w:rPr>
              <w:t>, ФИО, ID роли</w:t>
            </w:r>
          </w:p>
        </w:tc>
      </w:tr>
      <w:tr w:rsidR="00F33C1E" w:rsidRPr="0008067A" w:rsidTr="00F33C1E">
        <w:trPr>
          <w:trHeight w:val="25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Роль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Набор прав доступа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ID, название (студент / преподаватель / администратор)</w:t>
            </w:r>
          </w:p>
        </w:tc>
      </w:tr>
      <w:tr w:rsidR="00F33C1E" w:rsidRPr="0008067A" w:rsidTr="00F33C1E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Курс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Учебная единица верхнего уровня, объединяющая модули и участников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ID, название, описание, ID преподавателя</w:t>
            </w:r>
          </w:p>
        </w:tc>
      </w:tr>
      <w:tr w:rsidR="00F33C1E" w:rsidRPr="0008067A" w:rsidTr="00F33C1E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Модуль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Тематический раздел курса, содержащий набор задач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ID, название, описание, ID курса, порядковый номер</w:t>
            </w:r>
          </w:p>
        </w:tc>
      </w:tr>
      <w:tr w:rsidR="00F33C1E" w:rsidRPr="0008067A" w:rsidTr="00F33C1E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Задача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Задание по программированию с ограничениями и тестами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ID, название, формулировка, лимит времени, лимит памяти, лимит попыток, ID преподавателя</w:t>
            </w:r>
          </w:p>
        </w:tc>
      </w:tr>
      <w:tr w:rsidR="00F33C1E" w:rsidRPr="0008067A" w:rsidTr="00F33C1E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Тест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Тестовый случай для проверки решения задачи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ID, ID задачи, входные данные, ожидаемый вывод</w:t>
            </w:r>
          </w:p>
        </w:tc>
      </w:tr>
      <w:tr w:rsidR="00F33C1E" w:rsidRPr="0008067A" w:rsidTr="00F33C1E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Попытка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Одно отправленное студентом решение с результатом проверки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ID, ID студента, ID задачи, код решения, ID вердикта, время отправки, затраченное время, использованная память</w:t>
            </w:r>
          </w:p>
        </w:tc>
      </w:tr>
      <w:tr w:rsidR="00F33C1E" w:rsidRPr="00262235" w:rsidTr="00F33C1E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262235">
              <w:rPr>
                <w:bCs/>
                <w:color w:val="0F1115"/>
                <w:lang w:val="ru-RU"/>
              </w:rPr>
              <w:t>Вердикт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F33C1E">
              <w:rPr>
                <w:color w:val="0F1115"/>
                <w:lang w:val="ru-RU"/>
              </w:rPr>
              <w:t>Результат проверки решения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C1E" w:rsidRPr="00F33C1E" w:rsidRDefault="00F33C1E" w:rsidP="00F33C1E">
            <w:pPr>
              <w:widowControl/>
              <w:spacing w:line="240" w:lineRule="auto"/>
              <w:rPr>
                <w:color w:val="0F1115"/>
              </w:rPr>
            </w:pPr>
            <w:r w:rsidRPr="00F33C1E">
              <w:rPr>
                <w:color w:val="0F1115"/>
              </w:rPr>
              <w:t xml:space="preserve">ID, </w:t>
            </w:r>
            <w:r w:rsidRPr="00F33C1E">
              <w:rPr>
                <w:color w:val="0F1115"/>
                <w:lang w:val="ru-RU"/>
              </w:rPr>
              <w:t>название</w:t>
            </w:r>
            <w:r w:rsidRPr="00F33C1E">
              <w:rPr>
                <w:color w:val="0F1115"/>
              </w:rPr>
              <w:t xml:space="preserve"> (Accepted, Wrong Answer, Time Limit Exceeded, Compilation Error, Runtime Error </w:t>
            </w:r>
            <w:r w:rsidRPr="00F33C1E">
              <w:rPr>
                <w:color w:val="0F1115"/>
                <w:lang w:val="ru-RU"/>
              </w:rPr>
              <w:t>и</w:t>
            </w:r>
            <w:r w:rsidRPr="00F33C1E">
              <w:rPr>
                <w:color w:val="0F1115"/>
              </w:rPr>
              <w:t xml:space="preserve"> </w:t>
            </w:r>
            <w:proofErr w:type="spellStart"/>
            <w:r w:rsidRPr="00F33C1E">
              <w:rPr>
                <w:color w:val="0F1115"/>
                <w:lang w:val="ru-RU"/>
              </w:rPr>
              <w:t>др</w:t>
            </w:r>
            <w:proofErr w:type="spellEnd"/>
            <w:r w:rsidRPr="00F33C1E">
              <w:rPr>
                <w:color w:val="0F1115"/>
              </w:rPr>
              <w:t>.)</w:t>
            </w:r>
          </w:p>
        </w:tc>
      </w:tr>
    </w:tbl>
    <w:p w:rsidR="007C349E" w:rsidRPr="00262235" w:rsidRDefault="007C349E">
      <w:pPr>
        <w:pStyle w:val="Paragraph2"/>
        <w:ind w:left="709"/>
        <w:rPr>
          <w:snapToGrid w:val="0"/>
          <w:lang w:val="en-US"/>
        </w:rPr>
      </w:pPr>
    </w:p>
    <w:p w:rsidR="00262235" w:rsidRPr="00BB7D4B" w:rsidRDefault="00262235" w:rsidP="00262235">
      <w:pPr>
        <w:pStyle w:val="Paragraph2"/>
        <w:ind w:left="0"/>
        <w:rPr>
          <w:b/>
          <w:sz w:val="32"/>
          <w:lang w:val="ru-RU"/>
        </w:rPr>
      </w:pPr>
      <w:r w:rsidRPr="00BB7D4B">
        <w:rPr>
          <w:b/>
          <w:sz w:val="24"/>
          <w:lang w:val="ru-RU"/>
        </w:rPr>
        <w:lastRenderedPageBreak/>
        <w:t>6.3. Связи между сущностями</w:t>
      </w:r>
    </w:p>
    <w:p w:rsidR="005D4862" w:rsidRPr="00262235" w:rsidRDefault="005D4862" w:rsidP="005D4862">
      <w:pPr>
        <w:pStyle w:val="Paragraph2"/>
        <w:ind w:left="709"/>
        <w:jc w:val="right"/>
        <w:rPr>
          <w:snapToGrid w:val="0"/>
          <w:lang w:val="ru-RU"/>
        </w:rPr>
      </w:pPr>
      <w:r w:rsidRPr="00BB7D4B">
        <w:rPr>
          <w:i/>
          <w:lang w:val="ru-RU"/>
        </w:rPr>
        <w:t>Таблица 22 – Связи между сущностями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953"/>
        <w:gridCol w:w="3908"/>
      </w:tblGrid>
      <w:tr w:rsidR="005D4862" w:rsidRPr="00262235" w:rsidTr="003C2257">
        <w:trPr>
          <w:tblHeader/>
        </w:trPr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Связь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Кратность</w:t>
            </w:r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Роль в отношении</w:t>
            </w:r>
          </w:p>
        </w:tc>
      </w:tr>
      <w:tr w:rsidR="005D4862" w:rsidRPr="00262235" w:rsidTr="003C2257">
        <w:trPr>
          <w:trHeight w:val="145"/>
        </w:trPr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Пользователь — Роль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M:1</w:t>
            </w:r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Пользователь </w:t>
            </w:r>
            <w:r w:rsidRPr="00262235">
              <w:rPr>
                <w:bCs/>
                <w:color w:val="0F1115"/>
                <w:lang w:val="ru-RU"/>
              </w:rPr>
              <w:t>имеет</w:t>
            </w:r>
            <w:r w:rsidRPr="005D4862">
              <w:rPr>
                <w:color w:val="0F1115"/>
                <w:lang w:val="ru-RU"/>
              </w:rPr>
              <w:t> роль</w:t>
            </w:r>
          </w:p>
        </w:tc>
      </w:tr>
      <w:tr w:rsidR="005D4862" w:rsidRPr="00262235" w:rsidTr="003C2257">
        <w:trPr>
          <w:trHeight w:val="25"/>
        </w:trPr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Пользователь (Преподаватель) — Курс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gramStart"/>
            <w:r w:rsidRPr="005D4862">
              <w:rPr>
                <w:color w:val="0F1115"/>
                <w:lang w:val="ru-RU"/>
              </w:rPr>
              <w:t>1:M</w:t>
            </w:r>
            <w:proofErr w:type="gramEnd"/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Преподаватель </w:t>
            </w:r>
            <w:r w:rsidRPr="00262235">
              <w:rPr>
                <w:bCs/>
                <w:color w:val="0F1115"/>
                <w:lang w:val="ru-RU"/>
              </w:rPr>
              <w:t>создаёт</w:t>
            </w:r>
            <w:r w:rsidRPr="005D4862">
              <w:rPr>
                <w:color w:val="0F1115"/>
                <w:lang w:val="ru-RU"/>
              </w:rPr>
              <w:t> курс</w:t>
            </w:r>
          </w:p>
        </w:tc>
      </w:tr>
      <w:tr w:rsidR="005D4862" w:rsidRPr="00262235" w:rsidTr="003C2257">
        <w:trPr>
          <w:trHeight w:val="25"/>
        </w:trPr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Курс — Модуль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gramStart"/>
            <w:r w:rsidRPr="005D4862">
              <w:rPr>
                <w:color w:val="0F1115"/>
                <w:lang w:val="ru-RU"/>
              </w:rPr>
              <w:t>1:M</w:t>
            </w:r>
            <w:proofErr w:type="gramEnd"/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Курс </w:t>
            </w:r>
            <w:r w:rsidRPr="00262235">
              <w:rPr>
                <w:bCs/>
                <w:color w:val="0F1115"/>
                <w:lang w:val="ru-RU"/>
              </w:rPr>
              <w:t>включает</w:t>
            </w:r>
            <w:r w:rsidRPr="005D4862">
              <w:rPr>
                <w:color w:val="0F1115"/>
                <w:lang w:val="ru-RU"/>
              </w:rPr>
              <w:t> модули</w:t>
            </w:r>
          </w:p>
        </w:tc>
      </w:tr>
      <w:tr w:rsidR="005D4862" w:rsidRPr="0008067A" w:rsidTr="003C2257">
        <w:trPr>
          <w:trHeight w:val="472"/>
        </w:trPr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Модуль — Задача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gramStart"/>
            <w:r w:rsidRPr="005D4862">
              <w:rPr>
                <w:color w:val="0F1115"/>
                <w:lang w:val="ru-RU"/>
              </w:rPr>
              <w:t>M:N</w:t>
            </w:r>
            <w:proofErr w:type="gramEnd"/>
            <w:r w:rsidRPr="005D4862">
              <w:rPr>
                <w:color w:val="0F1115"/>
                <w:lang w:val="ru-RU"/>
              </w:rPr>
              <w:t xml:space="preserve"> (через </w:t>
            </w:r>
            <w:proofErr w:type="spellStart"/>
            <w:r w:rsidRPr="00262235">
              <w:rPr>
                <w:iCs/>
                <w:color w:val="0F1115"/>
                <w:lang w:val="ru-RU"/>
              </w:rPr>
              <w:t>Модуль_Задача</w:t>
            </w:r>
            <w:proofErr w:type="spellEnd"/>
            <w:r w:rsidRPr="005D4862">
              <w:rPr>
                <w:color w:val="0F1115"/>
                <w:lang w:val="ru-RU"/>
              </w:rPr>
              <w:t>)</w:t>
            </w:r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Модуль </w:t>
            </w:r>
            <w:r w:rsidRPr="00262235">
              <w:rPr>
                <w:bCs/>
                <w:color w:val="0F1115"/>
                <w:lang w:val="ru-RU"/>
              </w:rPr>
              <w:t>содержит</w:t>
            </w:r>
            <w:r w:rsidRPr="005D4862">
              <w:rPr>
                <w:color w:val="0F1115"/>
                <w:lang w:val="ru-RU"/>
              </w:rPr>
              <w:t> задачи; задача </w:t>
            </w:r>
            <w:r w:rsidRPr="00262235">
              <w:rPr>
                <w:bCs/>
                <w:color w:val="0F1115"/>
                <w:lang w:val="ru-RU"/>
              </w:rPr>
              <w:t>входит в</w:t>
            </w:r>
            <w:r w:rsidRPr="005D4862">
              <w:rPr>
                <w:color w:val="0F1115"/>
                <w:lang w:val="ru-RU"/>
              </w:rPr>
              <w:t> модули</w:t>
            </w:r>
          </w:p>
        </w:tc>
      </w:tr>
      <w:tr w:rsidR="005D4862" w:rsidRPr="00262235" w:rsidTr="003C2257"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Задача — Тест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gramStart"/>
            <w:r w:rsidRPr="005D4862">
              <w:rPr>
                <w:color w:val="0F1115"/>
                <w:lang w:val="ru-RU"/>
              </w:rPr>
              <w:t>1:M</w:t>
            </w:r>
            <w:proofErr w:type="gramEnd"/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Задача </w:t>
            </w:r>
            <w:r w:rsidRPr="00262235">
              <w:rPr>
                <w:bCs/>
                <w:color w:val="0F1115"/>
                <w:lang w:val="ru-RU"/>
              </w:rPr>
              <w:t>имеет</w:t>
            </w:r>
            <w:r w:rsidRPr="005D4862">
              <w:rPr>
                <w:color w:val="0F1115"/>
                <w:lang w:val="ru-RU"/>
              </w:rPr>
              <w:t> тесты</w:t>
            </w:r>
          </w:p>
        </w:tc>
      </w:tr>
      <w:tr w:rsidR="005D4862" w:rsidRPr="00262235" w:rsidTr="003C2257"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Пользователь (Студент) — Курс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gramStart"/>
            <w:r w:rsidRPr="005D4862">
              <w:rPr>
                <w:color w:val="0F1115"/>
                <w:lang w:val="ru-RU"/>
              </w:rPr>
              <w:t>M:N</w:t>
            </w:r>
            <w:proofErr w:type="gramEnd"/>
            <w:r w:rsidRPr="005D4862">
              <w:rPr>
                <w:color w:val="0F1115"/>
                <w:lang w:val="ru-RU"/>
              </w:rPr>
              <w:t xml:space="preserve"> (через </w:t>
            </w:r>
            <w:proofErr w:type="spellStart"/>
            <w:r w:rsidRPr="00262235">
              <w:rPr>
                <w:iCs/>
                <w:color w:val="0F1115"/>
                <w:lang w:val="ru-RU"/>
              </w:rPr>
              <w:t>Курс_Студент</w:t>
            </w:r>
            <w:proofErr w:type="spellEnd"/>
            <w:r w:rsidRPr="005D4862">
              <w:rPr>
                <w:color w:val="0F1115"/>
                <w:lang w:val="ru-RU"/>
              </w:rPr>
              <w:t>)</w:t>
            </w:r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Студент </w:t>
            </w:r>
            <w:r w:rsidRPr="00262235">
              <w:rPr>
                <w:bCs/>
                <w:color w:val="0F1115"/>
                <w:lang w:val="ru-RU"/>
              </w:rPr>
              <w:t>зачислен на</w:t>
            </w:r>
            <w:r w:rsidRPr="005D4862">
              <w:rPr>
                <w:color w:val="0F1115"/>
                <w:lang w:val="ru-RU"/>
              </w:rPr>
              <w:t> курс</w:t>
            </w:r>
          </w:p>
        </w:tc>
      </w:tr>
      <w:tr w:rsidR="005D4862" w:rsidRPr="00262235" w:rsidTr="003C2257"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Пользователь (Студент) — Попытка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gramStart"/>
            <w:r w:rsidRPr="005D4862">
              <w:rPr>
                <w:color w:val="0F1115"/>
                <w:lang w:val="ru-RU"/>
              </w:rPr>
              <w:t>1:M</w:t>
            </w:r>
            <w:proofErr w:type="gramEnd"/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Студент </w:t>
            </w:r>
            <w:r w:rsidRPr="00262235">
              <w:rPr>
                <w:bCs/>
                <w:color w:val="0F1115"/>
                <w:lang w:val="ru-RU"/>
              </w:rPr>
              <w:t>совершает</w:t>
            </w:r>
            <w:r w:rsidRPr="005D4862">
              <w:rPr>
                <w:color w:val="0F1115"/>
                <w:lang w:val="ru-RU"/>
              </w:rPr>
              <w:t> попытки</w:t>
            </w:r>
          </w:p>
        </w:tc>
      </w:tr>
      <w:tr w:rsidR="005D4862" w:rsidRPr="00262235" w:rsidTr="003C2257"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Задача — Попытка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gramStart"/>
            <w:r w:rsidRPr="005D4862">
              <w:rPr>
                <w:color w:val="0F1115"/>
                <w:lang w:val="ru-RU"/>
              </w:rPr>
              <w:t>1:M</w:t>
            </w:r>
            <w:proofErr w:type="gramEnd"/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Попытка </w:t>
            </w:r>
            <w:r w:rsidRPr="00262235">
              <w:rPr>
                <w:bCs/>
                <w:color w:val="0F1115"/>
                <w:lang w:val="ru-RU"/>
              </w:rPr>
              <w:t>относится к</w:t>
            </w:r>
            <w:r w:rsidRPr="005D4862">
              <w:rPr>
                <w:color w:val="0F1115"/>
                <w:lang w:val="ru-RU"/>
              </w:rPr>
              <w:t> задаче</w:t>
            </w:r>
          </w:p>
        </w:tc>
      </w:tr>
      <w:tr w:rsidR="005D4862" w:rsidRPr="00262235" w:rsidTr="003C2257"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Попытка — Вердикт</w:t>
            </w:r>
          </w:p>
        </w:tc>
        <w:tc>
          <w:tcPr>
            <w:tcW w:w="29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M:1</w:t>
            </w:r>
          </w:p>
        </w:tc>
        <w:tc>
          <w:tcPr>
            <w:tcW w:w="390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D4862" w:rsidRPr="005D4862" w:rsidRDefault="005D4862" w:rsidP="005D4862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5D4862">
              <w:rPr>
                <w:color w:val="0F1115"/>
                <w:lang w:val="ru-RU"/>
              </w:rPr>
              <w:t>Попытка </w:t>
            </w:r>
            <w:r w:rsidRPr="00262235">
              <w:rPr>
                <w:bCs/>
                <w:color w:val="0F1115"/>
                <w:lang w:val="ru-RU"/>
              </w:rPr>
              <w:t>получает</w:t>
            </w:r>
            <w:r w:rsidRPr="005D4862">
              <w:rPr>
                <w:color w:val="0F1115"/>
                <w:lang w:val="ru-RU"/>
              </w:rPr>
              <w:t> вердикт</w:t>
            </w:r>
          </w:p>
        </w:tc>
      </w:tr>
    </w:tbl>
    <w:p w:rsidR="00262235" w:rsidRPr="00262235" w:rsidRDefault="00262235" w:rsidP="00262235">
      <w:pPr>
        <w:pStyle w:val="Paragraph2"/>
        <w:keepNext/>
        <w:ind w:left="0"/>
        <w:rPr>
          <w:b/>
          <w:noProof/>
          <w:snapToGrid w:val="0"/>
          <w:sz w:val="24"/>
          <w:lang w:val="ru-RU"/>
        </w:rPr>
      </w:pPr>
      <w:r w:rsidRPr="00262235">
        <w:rPr>
          <w:b/>
          <w:noProof/>
          <w:snapToGrid w:val="0"/>
          <w:sz w:val="24"/>
          <w:lang w:val="ru-RU"/>
        </w:rPr>
        <w:lastRenderedPageBreak/>
        <w:t>6.4. Концептуальная модель данных (ER-диаграмма)</w:t>
      </w:r>
    </w:p>
    <w:p w:rsidR="00F0474B" w:rsidRPr="00262235" w:rsidRDefault="0008067A" w:rsidP="00C933A5">
      <w:pPr>
        <w:pStyle w:val="Paragraph2"/>
        <w:keepNext/>
        <w:ind w:left="0"/>
        <w:jc w:val="center"/>
        <w:rPr>
          <w:snapToGrid w:val="0"/>
          <w:lang w:val="ru-RU"/>
        </w:rPr>
      </w:pPr>
      <w:bookmarkStart w:id="8" w:name="_GoBack"/>
      <w:r>
        <w:rPr>
          <w:noProof/>
          <w:snapToGrid w:val="0"/>
          <w:lang w:val="ru-RU"/>
        </w:rPr>
        <w:drawing>
          <wp:inline distT="0" distB="0" distL="0" distR="0">
            <wp:extent cx="5934075" cy="3086100"/>
            <wp:effectExtent l="0" t="0" r="9525" b="0"/>
            <wp:docPr id="4" name="Рисунок 4" descr="C:\Users\mazer300\Downloads\Course Task Management Architecture-2026-10-26-160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zer300\Downloads\Course Task Management Architecture-2026-10-26-16060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:rsidR="00F0474B" w:rsidRPr="00262235" w:rsidRDefault="00F0474B" w:rsidP="00F0474B">
      <w:pPr>
        <w:pStyle w:val="Paragraph2"/>
        <w:ind w:left="0"/>
        <w:jc w:val="center"/>
        <w:rPr>
          <w:snapToGrid w:val="0"/>
          <w:lang w:val="ru-RU"/>
        </w:rPr>
      </w:pPr>
      <w:r w:rsidRPr="00262235">
        <w:rPr>
          <w:snapToGrid w:val="0"/>
          <w:lang w:val="ru-RU"/>
        </w:rPr>
        <w:t>Рисунок</w:t>
      </w:r>
      <w:r w:rsidR="00E662A1" w:rsidRPr="00262235">
        <w:rPr>
          <w:snapToGrid w:val="0"/>
          <w:lang w:val="ru-RU"/>
        </w:rPr>
        <w:t xml:space="preserve"> 9</w:t>
      </w:r>
      <w:r w:rsidRPr="00262235">
        <w:rPr>
          <w:snapToGrid w:val="0"/>
          <w:lang w:val="ru-RU"/>
        </w:rPr>
        <w:t xml:space="preserve"> – ER-диаграмма предметной области системы </w:t>
      </w:r>
      <w:proofErr w:type="spellStart"/>
      <w:r w:rsidRPr="00262235">
        <w:rPr>
          <w:snapToGrid w:val="0"/>
          <w:lang w:val="ru-RU"/>
        </w:rPr>
        <w:t>HardCode</w:t>
      </w:r>
      <w:proofErr w:type="spellEnd"/>
    </w:p>
    <w:p w:rsidR="00E662A1" w:rsidRPr="00262235" w:rsidRDefault="00E662A1" w:rsidP="001529FA">
      <w:pPr>
        <w:pStyle w:val="Paragraph2"/>
        <w:ind w:left="0"/>
        <w:rPr>
          <w:snapToGrid w:val="0"/>
          <w:lang w:val="ru-RU"/>
        </w:rPr>
      </w:pPr>
    </w:p>
    <w:p w:rsidR="00E662A1" w:rsidRPr="00F101EE" w:rsidRDefault="001529FA" w:rsidP="00F101EE">
      <w:pPr>
        <w:pStyle w:val="1"/>
        <w:rPr>
          <w:rFonts w:ascii="Times New Roman" w:hAnsi="Times New Roman"/>
        </w:rPr>
      </w:pPr>
      <w:r w:rsidRPr="001529FA">
        <w:rPr>
          <w:rFonts w:ascii="Times New Roman" w:hAnsi="Times New Roman"/>
          <w:lang w:val="ru-RU"/>
        </w:rPr>
        <w:t>Жизненный цикл сущностей</w:t>
      </w:r>
    </w:p>
    <w:p w:rsidR="00F101EE" w:rsidRDefault="00F101EE" w:rsidP="00F101EE">
      <w:pPr>
        <w:pStyle w:val="Paragraph2"/>
        <w:ind w:left="0"/>
        <w:rPr>
          <w:b/>
          <w:snapToGrid w:val="0"/>
          <w:sz w:val="24"/>
          <w:lang w:val="ru-RU"/>
        </w:rPr>
      </w:pPr>
      <w:r w:rsidRPr="00F101EE">
        <w:rPr>
          <w:b/>
          <w:snapToGrid w:val="0"/>
          <w:sz w:val="24"/>
          <w:lang w:val="ru-RU"/>
        </w:rPr>
        <w:t>7.1. Ж</w:t>
      </w:r>
      <w:r>
        <w:rPr>
          <w:b/>
          <w:snapToGrid w:val="0"/>
          <w:sz w:val="24"/>
          <w:lang w:val="ru-RU"/>
        </w:rPr>
        <w:t>изненный цикл сущности «Попытка»</w:t>
      </w:r>
    </w:p>
    <w:p w:rsidR="00F101EE" w:rsidRPr="00F101EE" w:rsidRDefault="00F101EE" w:rsidP="00F101EE">
      <w:pPr>
        <w:pStyle w:val="Paragraph2"/>
        <w:ind w:left="709"/>
        <w:rPr>
          <w:snapToGrid w:val="0"/>
          <w:lang w:val="ru-RU"/>
        </w:rPr>
      </w:pPr>
      <w:r w:rsidRPr="00F101EE">
        <w:rPr>
          <w:snapToGrid w:val="0"/>
          <w:lang w:val="ru-RU"/>
        </w:rPr>
        <w:t>Сущность «Попытка» описывает одно отправленное студентом решение задачи и проходит следующие состояния:</w:t>
      </w:r>
    </w:p>
    <w:p w:rsidR="00F101EE" w:rsidRPr="00F101EE" w:rsidRDefault="00C50C0C" w:rsidP="00C50C0C">
      <w:pPr>
        <w:pStyle w:val="Paragraph2"/>
        <w:numPr>
          <w:ilvl w:val="0"/>
          <w:numId w:val="46"/>
        </w:numPr>
        <w:ind w:left="1134" w:hanging="425"/>
        <w:rPr>
          <w:snapToGrid w:val="0"/>
          <w:lang w:val="ru-RU"/>
        </w:rPr>
      </w:pPr>
      <w:r>
        <w:rPr>
          <w:snapToGrid w:val="0"/>
          <w:lang w:val="ru-RU"/>
        </w:rPr>
        <w:t>Создана –</w:t>
      </w:r>
      <w:r w:rsidR="00F101EE" w:rsidRPr="00F101EE">
        <w:rPr>
          <w:snapToGrid w:val="0"/>
          <w:lang w:val="ru-RU"/>
        </w:rPr>
        <w:t xml:space="preserve"> пользователь нажал «Проверить», код сохран</w:t>
      </w:r>
      <w:r w:rsidR="00F101EE">
        <w:rPr>
          <w:snapToGrid w:val="0"/>
          <w:lang w:val="ru-RU"/>
        </w:rPr>
        <w:t xml:space="preserve">ён в БД, но ещё не отправлен на </w:t>
      </w:r>
      <w:r w:rsidR="00F101EE" w:rsidRPr="00F101EE">
        <w:rPr>
          <w:snapToGrid w:val="0"/>
          <w:lang w:val="ru-RU"/>
        </w:rPr>
        <w:t>проверку.</w:t>
      </w:r>
    </w:p>
    <w:p w:rsidR="00F101EE" w:rsidRPr="00F101EE" w:rsidRDefault="00C50C0C" w:rsidP="00C50C0C">
      <w:pPr>
        <w:pStyle w:val="Paragraph2"/>
        <w:numPr>
          <w:ilvl w:val="0"/>
          <w:numId w:val="46"/>
        </w:numPr>
        <w:ind w:left="1134" w:hanging="425"/>
        <w:rPr>
          <w:snapToGrid w:val="0"/>
          <w:lang w:val="ru-RU"/>
        </w:rPr>
      </w:pPr>
      <w:r>
        <w:rPr>
          <w:snapToGrid w:val="0"/>
          <w:lang w:val="ru-RU"/>
        </w:rPr>
        <w:t>В обработке –</w:t>
      </w:r>
      <w:r w:rsidR="00F101EE" w:rsidRPr="00F101EE">
        <w:rPr>
          <w:snapToGrid w:val="0"/>
          <w:lang w:val="ru-RU"/>
        </w:rPr>
        <w:t xml:space="preserve"> код передан в Judge0, выполняется проверка на тестах.</w:t>
      </w:r>
    </w:p>
    <w:p w:rsidR="00F101EE" w:rsidRPr="00F101EE" w:rsidRDefault="00F101EE" w:rsidP="00C50C0C">
      <w:pPr>
        <w:pStyle w:val="Paragraph2"/>
        <w:numPr>
          <w:ilvl w:val="0"/>
          <w:numId w:val="46"/>
        </w:numPr>
        <w:ind w:left="1134" w:hanging="425"/>
        <w:rPr>
          <w:snapToGrid w:val="0"/>
          <w:lang w:val="ru-RU"/>
        </w:rPr>
      </w:pPr>
      <w:r w:rsidRPr="00F101EE">
        <w:rPr>
          <w:snapToGrid w:val="0"/>
          <w:lang w:val="ru-RU"/>
        </w:rPr>
        <w:t>З</w:t>
      </w:r>
      <w:r w:rsidR="00C50C0C">
        <w:rPr>
          <w:snapToGrid w:val="0"/>
          <w:lang w:val="ru-RU"/>
        </w:rPr>
        <w:t>авершена –</w:t>
      </w:r>
      <w:r w:rsidRPr="00F101EE">
        <w:rPr>
          <w:snapToGrid w:val="0"/>
          <w:lang w:val="ru-RU"/>
        </w:rPr>
        <w:t xml:space="preserve"> получен вердикт (</w:t>
      </w:r>
      <w:proofErr w:type="spellStart"/>
      <w:r w:rsidRPr="00F101EE">
        <w:rPr>
          <w:snapToGrid w:val="0"/>
          <w:lang w:val="ru-RU"/>
        </w:rPr>
        <w:t>Accepted</w:t>
      </w:r>
      <w:proofErr w:type="spellEnd"/>
      <w:r w:rsidRPr="00F101EE">
        <w:rPr>
          <w:snapToGrid w:val="0"/>
          <w:lang w:val="ru-RU"/>
        </w:rPr>
        <w:t xml:space="preserve">, </w:t>
      </w:r>
      <w:proofErr w:type="spellStart"/>
      <w:r w:rsidRPr="00F101EE">
        <w:rPr>
          <w:snapToGrid w:val="0"/>
          <w:lang w:val="ru-RU"/>
        </w:rPr>
        <w:t>Wrong</w:t>
      </w:r>
      <w:proofErr w:type="spellEnd"/>
      <w:r w:rsidRPr="00F101EE">
        <w:rPr>
          <w:snapToGrid w:val="0"/>
          <w:lang w:val="ru-RU"/>
        </w:rPr>
        <w:t xml:space="preserve"> </w:t>
      </w:r>
      <w:proofErr w:type="spellStart"/>
      <w:r w:rsidRPr="00F101EE">
        <w:rPr>
          <w:snapToGrid w:val="0"/>
          <w:lang w:val="ru-RU"/>
        </w:rPr>
        <w:t>Answer</w:t>
      </w:r>
      <w:proofErr w:type="spellEnd"/>
      <w:r w:rsidRPr="00F101EE">
        <w:rPr>
          <w:snapToGrid w:val="0"/>
          <w:lang w:val="ru-RU"/>
        </w:rPr>
        <w:t xml:space="preserve"> и т.д.), результат сохранён.</w:t>
      </w:r>
    </w:p>
    <w:p w:rsidR="00F101EE" w:rsidRPr="00F101EE" w:rsidRDefault="00C50C0C" w:rsidP="00C50C0C">
      <w:pPr>
        <w:pStyle w:val="Paragraph2"/>
        <w:numPr>
          <w:ilvl w:val="0"/>
          <w:numId w:val="46"/>
        </w:numPr>
        <w:ind w:left="1134" w:hanging="425"/>
        <w:rPr>
          <w:snapToGrid w:val="0"/>
          <w:lang w:val="ru-RU"/>
        </w:rPr>
      </w:pPr>
      <w:r>
        <w:rPr>
          <w:snapToGrid w:val="0"/>
          <w:lang w:val="ru-RU"/>
        </w:rPr>
        <w:t xml:space="preserve">Ошибка – </w:t>
      </w:r>
      <w:r w:rsidR="00F101EE" w:rsidRPr="00F101EE">
        <w:rPr>
          <w:snapToGrid w:val="0"/>
          <w:lang w:val="ru-RU"/>
        </w:rPr>
        <w:t>не удалось получить результат (сбой соединения, внутренняя ошибка Judge0).</w:t>
      </w:r>
    </w:p>
    <w:p w:rsidR="00F101EE" w:rsidRPr="00F101EE" w:rsidRDefault="00F101EE" w:rsidP="00C50C0C">
      <w:pPr>
        <w:pStyle w:val="Paragraph2"/>
        <w:numPr>
          <w:ilvl w:val="0"/>
          <w:numId w:val="46"/>
        </w:numPr>
        <w:ind w:left="1134" w:hanging="425"/>
        <w:rPr>
          <w:snapToGrid w:val="0"/>
          <w:lang w:val="ru-RU"/>
        </w:rPr>
      </w:pPr>
      <w:r w:rsidRPr="00F101EE">
        <w:rPr>
          <w:snapToGrid w:val="0"/>
          <w:lang w:val="ru-RU"/>
        </w:rPr>
        <w:t>Заархивирована — попытка сохранена в истории, доступна для просмотра в статистике.</w:t>
      </w:r>
    </w:p>
    <w:p w:rsidR="00F101EE" w:rsidRDefault="00F101EE" w:rsidP="00F101EE">
      <w:pPr>
        <w:pStyle w:val="Paragraph2"/>
        <w:ind w:left="709"/>
        <w:rPr>
          <w:snapToGrid w:val="0"/>
          <w:lang w:val="ru-RU"/>
        </w:rPr>
      </w:pPr>
      <w:r w:rsidRPr="00F101EE">
        <w:rPr>
          <w:snapToGrid w:val="0"/>
          <w:lang w:val="ru-RU"/>
        </w:rPr>
        <w:t>Переходы между состояниями сущности «Попытка» представлены на рисунке 10.</w:t>
      </w:r>
    </w:p>
    <w:p w:rsidR="00F101EE" w:rsidRPr="00262235" w:rsidRDefault="00877450" w:rsidP="00F101EE">
      <w:pPr>
        <w:pStyle w:val="Paragraph2"/>
        <w:keepNext/>
        <w:ind w:left="0"/>
        <w:jc w:val="center"/>
        <w:rPr>
          <w:snapToGrid w:val="0"/>
          <w:lang w:val="ru-RU"/>
        </w:rPr>
      </w:pPr>
      <w:r>
        <w:rPr>
          <w:noProof/>
          <w:snapToGrid w:val="0"/>
          <w:lang w:val="ru-RU"/>
        </w:rPr>
        <w:lastRenderedPageBreak/>
        <w:drawing>
          <wp:inline distT="0" distB="0" distL="0" distR="0" wp14:anchorId="4C084E39" wp14:editId="75ADD07F">
            <wp:extent cx="2581275" cy="5291307"/>
            <wp:effectExtent l="0" t="0" r="0" b="5080"/>
            <wp:docPr id="14" name="Рисунок 14" descr="C:\Users\mazer300\Downloads\Judge0 Code Submission Flow-2026-10-22-123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mazer300\Downloads\Judge0 Code Submission Flow-2026-10-22-12381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628" cy="52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1EE" w:rsidRDefault="00F101EE" w:rsidP="00F101EE">
      <w:pPr>
        <w:pStyle w:val="Paragraph2"/>
        <w:ind w:left="0"/>
        <w:jc w:val="center"/>
        <w:rPr>
          <w:snapToGrid w:val="0"/>
          <w:lang w:val="ru-RU"/>
        </w:rPr>
      </w:pPr>
      <w:r w:rsidRPr="00262235">
        <w:rPr>
          <w:snapToGrid w:val="0"/>
          <w:lang w:val="ru-RU"/>
        </w:rPr>
        <w:t xml:space="preserve">Рисунок </w:t>
      </w:r>
      <w:r w:rsidR="00283CEF">
        <w:rPr>
          <w:snapToGrid w:val="0"/>
          <w:lang w:val="ru-RU"/>
        </w:rPr>
        <w:t>10</w:t>
      </w:r>
      <w:r w:rsidRPr="00262235">
        <w:rPr>
          <w:snapToGrid w:val="0"/>
          <w:lang w:val="ru-RU"/>
        </w:rPr>
        <w:t xml:space="preserve"> – </w:t>
      </w:r>
      <w:proofErr w:type="spellStart"/>
      <w:r w:rsidR="00283CEF" w:rsidRPr="00283CEF">
        <w:rPr>
          <w:snapToGrid w:val="0"/>
          <w:lang w:val="ru-RU"/>
        </w:rPr>
        <w:t>State</w:t>
      </w:r>
      <w:proofErr w:type="spellEnd"/>
      <w:r w:rsidR="00283CEF" w:rsidRPr="00283CEF">
        <w:rPr>
          <w:snapToGrid w:val="0"/>
          <w:lang w:val="ru-RU"/>
        </w:rPr>
        <w:t xml:space="preserve"> </w:t>
      </w:r>
      <w:proofErr w:type="spellStart"/>
      <w:r w:rsidR="00283CEF" w:rsidRPr="00283CEF">
        <w:rPr>
          <w:snapToGrid w:val="0"/>
          <w:lang w:val="ru-RU"/>
        </w:rPr>
        <w:t>Machine</w:t>
      </w:r>
      <w:proofErr w:type="spellEnd"/>
      <w:r w:rsidR="00283CEF" w:rsidRPr="00283CEF">
        <w:rPr>
          <w:snapToGrid w:val="0"/>
          <w:lang w:val="ru-RU"/>
        </w:rPr>
        <w:t xml:space="preserve"> </w:t>
      </w:r>
      <w:proofErr w:type="spellStart"/>
      <w:r w:rsidR="00283CEF" w:rsidRPr="00283CEF">
        <w:rPr>
          <w:snapToGrid w:val="0"/>
          <w:lang w:val="ru-RU"/>
        </w:rPr>
        <w:t>Diagram</w:t>
      </w:r>
      <w:proofErr w:type="spellEnd"/>
      <w:r w:rsidR="00283CEF" w:rsidRPr="00283CEF">
        <w:rPr>
          <w:snapToGrid w:val="0"/>
          <w:lang w:val="ru-RU"/>
        </w:rPr>
        <w:t xml:space="preserve"> для сущности «Попытка»</w:t>
      </w:r>
    </w:p>
    <w:p w:rsidR="00F101EE" w:rsidRDefault="00F101EE" w:rsidP="00F101EE">
      <w:pPr>
        <w:pStyle w:val="Paragraph2"/>
        <w:ind w:left="0"/>
        <w:jc w:val="center"/>
        <w:rPr>
          <w:snapToGrid w:val="0"/>
          <w:lang w:val="ru-RU"/>
        </w:rPr>
      </w:pPr>
    </w:p>
    <w:p w:rsidR="00F101EE" w:rsidRDefault="00F101EE" w:rsidP="00F101EE">
      <w:pPr>
        <w:pStyle w:val="Paragraph2"/>
        <w:ind w:left="0"/>
        <w:rPr>
          <w:b/>
          <w:snapToGrid w:val="0"/>
          <w:sz w:val="24"/>
          <w:lang w:val="ru-RU"/>
        </w:rPr>
      </w:pPr>
      <w:r>
        <w:rPr>
          <w:b/>
          <w:snapToGrid w:val="0"/>
          <w:sz w:val="24"/>
          <w:lang w:val="ru-RU"/>
        </w:rPr>
        <w:t>7.2</w:t>
      </w:r>
      <w:r w:rsidRPr="00F101EE">
        <w:rPr>
          <w:b/>
          <w:snapToGrid w:val="0"/>
          <w:sz w:val="24"/>
          <w:lang w:val="ru-RU"/>
        </w:rPr>
        <w:t>. Ж</w:t>
      </w:r>
      <w:r>
        <w:rPr>
          <w:b/>
          <w:snapToGrid w:val="0"/>
          <w:sz w:val="24"/>
          <w:lang w:val="ru-RU"/>
        </w:rPr>
        <w:t>изненный цикл сущности «</w:t>
      </w:r>
      <w:r w:rsidRPr="00F101EE">
        <w:rPr>
          <w:b/>
          <w:snapToGrid w:val="0"/>
          <w:sz w:val="24"/>
          <w:lang w:val="ru-RU"/>
        </w:rPr>
        <w:t>Задача</w:t>
      </w:r>
      <w:r>
        <w:rPr>
          <w:b/>
          <w:snapToGrid w:val="0"/>
          <w:sz w:val="24"/>
          <w:lang w:val="ru-RU"/>
        </w:rPr>
        <w:t>»</w:t>
      </w:r>
    </w:p>
    <w:p w:rsidR="00C50C0C" w:rsidRPr="00C50C0C" w:rsidRDefault="00C50C0C" w:rsidP="00C50C0C">
      <w:pPr>
        <w:pStyle w:val="Paragraph2"/>
        <w:ind w:left="709"/>
        <w:rPr>
          <w:snapToGrid w:val="0"/>
          <w:lang w:val="ru-RU"/>
        </w:rPr>
      </w:pPr>
      <w:r>
        <w:rPr>
          <w:snapToGrid w:val="0"/>
          <w:lang w:val="ru-RU"/>
        </w:rPr>
        <w:t>С</w:t>
      </w:r>
      <w:r w:rsidRPr="00C50C0C">
        <w:rPr>
          <w:snapToGrid w:val="0"/>
          <w:lang w:val="ru-RU"/>
        </w:rPr>
        <w:t>ущность «Задача» описывает учебное задание, создаваемое преподавателем, и проходит следующие состояния:</w:t>
      </w:r>
    </w:p>
    <w:p w:rsidR="00C50C0C" w:rsidRPr="00C50C0C" w:rsidRDefault="00C50C0C" w:rsidP="00C50C0C">
      <w:pPr>
        <w:pStyle w:val="Paragraph2"/>
        <w:numPr>
          <w:ilvl w:val="0"/>
          <w:numId w:val="47"/>
        </w:numPr>
        <w:ind w:left="1134" w:hanging="425"/>
        <w:rPr>
          <w:snapToGrid w:val="0"/>
          <w:lang w:val="ru-RU"/>
        </w:rPr>
      </w:pPr>
      <w:r>
        <w:rPr>
          <w:snapToGrid w:val="0"/>
          <w:lang w:val="ru-RU"/>
        </w:rPr>
        <w:t>Черновик –</w:t>
      </w:r>
      <w:r w:rsidRPr="00C50C0C">
        <w:rPr>
          <w:snapToGrid w:val="0"/>
          <w:lang w:val="ru-RU"/>
        </w:rPr>
        <w:t xml:space="preserve"> задача создана преподавателем, но ещё не опубликована и недоступна студентам.</w:t>
      </w:r>
    </w:p>
    <w:p w:rsidR="00C50C0C" w:rsidRPr="00C50C0C" w:rsidRDefault="00C50C0C" w:rsidP="00C50C0C">
      <w:pPr>
        <w:pStyle w:val="Paragraph2"/>
        <w:numPr>
          <w:ilvl w:val="0"/>
          <w:numId w:val="47"/>
        </w:numPr>
        <w:ind w:left="1134" w:hanging="425"/>
        <w:rPr>
          <w:snapToGrid w:val="0"/>
          <w:lang w:val="ru-RU"/>
        </w:rPr>
      </w:pPr>
      <w:r>
        <w:rPr>
          <w:snapToGrid w:val="0"/>
          <w:lang w:val="ru-RU"/>
        </w:rPr>
        <w:t>Опубликована –</w:t>
      </w:r>
      <w:r w:rsidRPr="00C50C0C">
        <w:rPr>
          <w:snapToGrid w:val="0"/>
          <w:lang w:val="ru-RU"/>
        </w:rPr>
        <w:t xml:space="preserve"> задача прошла </w:t>
      </w:r>
      <w:proofErr w:type="spellStart"/>
      <w:r w:rsidRPr="00C50C0C">
        <w:rPr>
          <w:snapToGrid w:val="0"/>
          <w:lang w:val="ru-RU"/>
        </w:rPr>
        <w:t>валидацию</w:t>
      </w:r>
      <w:proofErr w:type="spellEnd"/>
      <w:r w:rsidRPr="00C50C0C">
        <w:rPr>
          <w:snapToGrid w:val="0"/>
          <w:lang w:val="ru-RU"/>
        </w:rPr>
        <w:t>, привязана к модулю и доступна студентам для решения.</w:t>
      </w:r>
    </w:p>
    <w:p w:rsidR="00C50C0C" w:rsidRPr="00C50C0C" w:rsidRDefault="00C50C0C" w:rsidP="00C50C0C">
      <w:pPr>
        <w:pStyle w:val="Paragraph2"/>
        <w:numPr>
          <w:ilvl w:val="0"/>
          <w:numId w:val="47"/>
        </w:numPr>
        <w:ind w:left="1134" w:hanging="425"/>
        <w:rPr>
          <w:snapToGrid w:val="0"/>
          <w:lang w:val="ru-RU"/>
        </w:rPr>
      </w:pPr>
      <w:r>
        <w:rPr>
          <w:snapToGrid w:val="0"/>
          <w:lang w:val="ru-RU"/>
        </w:rPr>
        <w:t>В архиве –</w:t>
      </w:r>
      <w:r w:rsidRPr="00C50C0C">
        <w:rPr>
          <w:snapToGrid w:val="0"/>
          <w:lang w:val="ru-RU"/>
        </w:rPr>
        <w:t xml:space="preserve"> задача снята с публикации преподавателем (например, устарела), но данные о ней и попытках студентов сохранены в системе.</w:t>
      </w:r>
    </w:p>
    <w:p w:rsidR="00F101EE" w:rsidRDefault="00C50C0C" w:rsidP="00C50C0C">
      <w:pPr>
        <w:pStyle w:val="Paragraph2"/>
        <w:ind w:left="709"/>
        <w:rPr>
          <w:snapToGrid w:val="0"/>
          <w:lang w:val="ru-RU"/>
        </w:rPr>
      </w:pPr>
      <w:r w:rsidRPr="00C50C0C">
        <w:rPr>
          <w:snapToGrid w:val="0"/>
          <w:lang w:val="ru-RU"/>
        </w:rPr>
        <w:t>Переходы между состояниями сущности «Задача» представлены на рисунке 11.</w:t>
      </w:r>
    </w:p>
    <w:p w:rsidR="00283CEF" w:rsidRPr="00262235" w:rsidRDefault="00877450" w:rsidP="00283CEF">
      <w:pPr>
        <w:pStyle w:val="Paragraph2"/>
        <w:keepNext/>
        <w:ind w:left="0"/>
        <w:jc w:val="center"/>
        <w:rPr>
          <w:snapToGrid w:val="0"/>
          <w:lang w:val="ru-RU"/>
        </w:rPr>
      </w:pPr>
      <w:r>
        <w:rPr>
          <w:noProof/>
          <w:snapToGrid w:val="0"/>
          <w:lang w:val="ru-RU"/>
        </w:rPr>
        <w:lastRenderedPageBreak/>
        <w:drawing>
          <wp:inline distT="0" distB="0" distL="0" distR="0">
            <wp:extent cx="2619375" cy="5420912"/>
            <wp:effectExtent l="0" t="0" r="0" b="8890"/>
            <wp:docPr id="13" name="Рисунок 13" descr="C:\Users\mazer300\Downloads\Judge0 Code Submission Flow-2026-10-22-123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mazer300\Downloads\Judge0 Code Submission Flow-2026-10-22-12381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25" cy="542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CEF" w:rsidRDefault="00283CEF" w:rsidP="00283CEF">
      <w:pPr>
        <w:pStyle w:val="Paragraph2"/>
        <w:ind w:left="0"/>
        <w:jc w:val="center"/>
        <w:rPr>
          <w:snapToGrid w:val="0"/>
          <w:lang w:val="ru-RU"/>
        </w:rPr>
      </w:pPr>
      <w:r w:rsidRPr="00262235">
        <w:rPr>
          <w:snapToGrid w:val="0"/>
          <w:lang w:val="ru-RU"/>
        </w:rPr>
        <w:t xml:space="preserve">Рисунок </w:t>
      </w:r>
      <w:r>
        <w:rPr>
          <w:snapToGrid w:val="0"/>
          <w:lang w:val="ru-RU"/>
        </w:rPr>
        <w:t>11</w:t>
      </w:r>
      <w:r w:rsidRPr="00262235">
        <w:rPr>
          <w:snapToGrid w:val="0"/>
          <w:lang w:val="ru-RU"/>
        </w:rPr>
        <w:t xml:space="preserve"> – </w:t>
      </w:r>
      <w:proofErr w:type="spellStart"/>
      <w:r w:rsidRPr="00283CEF">
        <w:rPr>
          <w:snapToGrid w:val="0"/>
          <w:lang w:val="ru-RU"/>
        </w:rPr>
        <w:t>State</w:t>
      </w:r>
      <w:proofErr w:type="spellEnd"/>
      <w:r w:rsidRPr="00283CEF">
        <w:rPr>
          <w:snapToGrid w:val="0"/>
          <w:lang w:val="ru-RU"/>
        </w:rPr>
        <w:t xml:space="preserve"> </w:t>
      </w:r>
      <w:proofErr w:type="spellStart"/>
      <w:r w:rsidRPr="00283CEF">
        <w:rPr>
          <w:snapToGrid w:val="0"/>
          <w:lang w:val="ru-RU"/>
        </w:rPr>
        <w:t>Machine</w:t>
      </w:r>
      <w:proofErr w:type="spellEnd"/>
      <w:r w:rsidRPr="00283CEF">
        <w:rPr>
          <w:snapToGrid w:val="0"/>
          <w:lang w:val="ru-RU"/>
        </w:rPr>
        <w:t xml:space="preserve"> </w:t>
      </w:r>
      <w:proofErr w:type="spellStart"/>
      <w:r w:rsidRPr="00283CEF">
        <w:rPr>
          <w:snapToGrid w:val="0"/>
          <w:lang w:val="ru-RU"/>
        </w:rPr>
        <w:t>Diagram</w:t>
      </w:r>
      <w:proofErr w:type="spellEnd"/>
      <w:r w:rsidRPr="00283CEF">
        <w:rPr>
          <w:snapToGrid w:val="0"/>
          <w:lang w:val="ru-RU"/>
        </w:rPr>
        <w:t xml:space="preserve"> для сущности «Задача»</w:t>
      </w:r>
    </w:p>
    <w:p w:rsidR="00283CEF" w:rsidRPr="00F101EE" w:rsidRDefault="00283CEF" w:rsidP="00C50C0C">
      <w:pPr>
        <w:pStyle w:val="Paragraph2"/>
        <w:ind w:left="709"/>
        <w:rPr>
          <w:b/>
          <w:snapToGrid w:val="0"/>
          <w:sz w:val="24"/>
          <w:lang w:val="ru-RU"/>
        </w:rPr>
      </w:pPr>
    </w:p>
    <w:sectPr w:rsidR="00283CEF" w:rsidRPr="00F101EE">
      <w:headerReference w:type="default" r:id="rId20"/>
      <w:footerReference w:type="default" r:id="rId2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02E" w:rsidRDefault="003F702E">
      <w:r>
        <w:separator/>
      </w:r>
    </w:p>
  </w:endnote>
  <w:endnote w:type="continuationSeparator" w:id="0">
    <w:p w:rsidR="003F702E" w:rsidRDefault="003F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66E48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66E48" w:rsidRDefault="00166E48">
          <w:pPr>
            <w:ind w:right="360"/>
            <w:rPr>
              <w:lang w:val="ru-RU"/>
            </w:rPr>
          </w:pPr>
          <w:r>
            <w:rPr>
              <w:lang w:val="ru-RU"/>
            </w:rPr>
            <w:t>Для внутреннего использования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66E48" w:rsidRDefault="00166E48" w:rsidP="0096789E">
          <w:pPr>
            <w:jc w:val="center"/>
            <w:rPr>
              <w:lang w:val="ru-RU"/>
            </w:rPr>
          </w:pPr>
          <w:r>
            <w:rPr>
              <w:lang w:val="ru-RU"/>
            </w:rPr>
            <w:t>ЛЭТИ,</w:t>
          </w:r>
          <w:r>
            <w:t xml:space="preserve"> </w:t>
          </w:r>
          <w:r>
            <w:rPr>
              <w:lang w:val="ru-RU"/>
            </w:rPr>
            <w:t>2026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66E48" w:rsidRDefault="00166E48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08067A">
            <w:rPr>
              <w:rStyle w:val="a9"/>
              <w:noProof/>
            </w:rPr>
            <w:t>34</w:t>
          </w:r>
          <w:r>
            <w:rPr>
              <w:rStyle w:val="a9"/>
            </w:rPr>
            <w:fldChar w:fldCharType="end"/>
          </w:r>
        </w:p>
      </w:tc>
    </w:tr>
  </w:tbl>
  <w:p w:rsidR="00166E48" w:rsidRDefault="00166E4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02E" w:rsidRDefault="003F702E">
      <w:r>
        <w:separator/>
      </w:r>
    </w:p>
  </w:footnote>
  <w:footnote w:type="continuationSeparator" w:id="0">
    <w:p w:rsidR="003F702E" w:rsidRDefault="003F70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E48" w:rsidRDefault="00166E48">
    <w:pPr>
      <w:rPr>
        <w:sz w:val="24"/>
      </w:rPr>
    </w:pPr>
  </w:p>
  <w:p w:rsidR="00166E48" w:rsidRDefault="00166E48">
    <w:pPr>
      <w:pBdr>
        <w:top w:val="single" w:sz="6" w:space="1" w:color="auto"/>
      </w:pBdr>
      <w:rPr>
        <w:sz w:val="24"/>
      </w:rPr>
    </w:pPr>
  </w:p>
  <w:p w:rsidR="00166E48" w:rsidRPr="00166909" w:rsidRDefault="00166E48">
    <w:pPr>
      <w:pBdr>
        <w:bottom w:val="single" w:sz="6" w:space="1" w:color="auto"/>
      </w:pBdr>
      <w:jc w:val="right"/>
      <w:rPr>
        <w:sz w:val="28"/>
        <w:szCs w:val="28"/>
        <w:lang w:val="ru-RU"/>
      </w:rPr>
    </w:pPr>
    <w:r>
      <w:rPr>
        <w:sz w:val="28"/>
        <w:szCs w:val="28"/>
        <w:lang w:val="ru-RU"/>
      </w:rPr>
      <w:t>03-</w:t>
    </w:r>
    <w:r w:rsidRPr="00166909">
      <w:rPr>
        <w:sz w:val="28"/>
        <w:szCs w:val="28"/>
        <w:lang w:val="ru-RU"/>
      </w:rPr>
      <w:t xml:space="preserve">Search </w:t>
    </w:r>
    <w:proofErr w:type="spellStart"/>
    <w:r w:rsidRPr="00166909">
      <w:rPr>
        <w:sz w:val="28"/>
        <w:szCs w:val="28"/>
        <w:lang w:val="ru-RU"/>
      </w:rPr>
      <w:t>for</w:t>
    </w:r>
    <w:proofErr w:type="spellEnd"/>
    <w:r w:rsidRPr="00166909">
      <w:rPr>
        <w:sz w:val="28"/>
        <w:szCs w:val="28"/>
        <w:lang w:val="ru-RU"/>
      </w:rPr>
      <w:t xml:space="preserve"> </w:t>
    </w:r>
    <w:proofErr w:type="spellStart"/>
    <w:r w:rsidRPr="00166909">
      <w:rPr>
        <w:sz w:val="28"/>
        <w:szCs w:val="28"/>
        <w:lang w:val="ru-RU"/>
      </w:rPr>
      <w:t>actors</w:t>
    </w:r>
    <w:proofErr w:type="spellEnd"/>
  </w:p>
  <w:p w:rsidR="00166E48" w:rsidRDefault="00166E48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66E48">
      <w:tc>
        <w:tcPr>
          <w:tcW w:w="6379" w:type="dxa"/>
        </w:tcPr>
        <w:p w:rsidR="00166E48" w:rsidRPr="00AA7135" w:rsidRDefault="00166E48">
          <w:pPr>
            <w:rPr>
              <w:lang w:val="ru-RU"/>
            </w:rPr>
          </w:pPr>
          <w:r w:rsidRPr="00A51BE1">
            <w:rPr>
              <w:lang w:val="ru-RU"/>
            </w:rPr>
            <w:t>Сайт для решения задач на программирование</w:t>
          </w:r>
        </w:p>
      </w:tc>
      <w:tc>
        <w:tcPr>
          <w:tcW w:w="3179" w:type="dxa"/>
        </w:tcPr>
        <w:p w:rsidR="00166E48" w:rsidRDefault="00166E48">
          <w:pPr>
            <w:tabs>
              <w:tab w:val="left" w:pos="1135"/>
            </w:tabs>
            <w:spacing w:before="40"/>
            <w:ind w:right="68"/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Версия:   </w:t>
          </w:r>
          <w:proofErr w:type="gramEnd"/>
          <w:r>
            <w:rPr>
              <w:lang w:val="ru-RU"/>
            </w:rPr>
            <w:t xml:space="preserve">        &lt;1.0&gt;</w:t>
          </w:r>
        </w:p>
      </w:tc>
    </w:tr>
    <w:tr w:rsidR="00166E48">
      <w:tc>
        <w:tcPr>
          <w:tcW w:w="6379" w:type="dxa"/>
        </w:tcPr>
        <w:p w:rsidR="00166E48" w:rsidRPr="006C7A62" w:rsidRDefault="00166E48">
          <w:pPr>
            <w:rPr>
              <w:lang w:val="ru-RU"/>
            </w:rPr>
          </w:pPr>
          <w:r>
            <w:rPr>
              <w:lang w:val="ru-RU"/>
            </w:rPr>
            <w:t>Спецификация требований</w:t>
          </w:r>
        </w:p>
      </w:tc>
      <w:tc>
        <w:tcPr>
          <w:tcW w:w="3179" w:type="dxa"/>
        </w:tcPr>
        <w:p w:rsidR="00166E48" w:rsidRDefault="00166E48" w:rsidP="00603846">
          <w:pPr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>Дата:  22</w:t>
          </w:r>
          <w:proofErr w:type="gramEnd"/>
          <w:r>
            <w:rPr>
              <w:lang w:val="ru-RU"/>
            </w:rPr>
            <w:t>/</w:t>
          </w:r>
          <w:proofErr w:type="spellStart"/>
          <w:r>
            <w:rPr>
              <w:lang w:val="ru-RU"/>
            </w:rPr>
            <w:t>окт</w:t>
          </w:r>
          <w:proofErr w:type="spellEnd"/>
          <w:r>
            <w:rPr>
              <w:lang w:val="ru-RU"/>
            </w:rPr>
            <w:t>/2026</w:t>
          </w:r>
        </w:p>
      </w:tc>
    </w:tr>
    <w:tr w:rsidR="00166E48">
      <w:tc>
        <w:tcPr>
          <w:tcW w:w="9558" w:type="dxa"/>
          <w:gridSpan w:val="2"/>
        </w:tcPr>
        <w:p w:rsidR="00166E48" w:rsidRDefault="00166E48">
          <w:pPr>
            <w:rPr>
              <w:lang w:val="ru-RU"/>
            </w:rPr>
          </w:pPr>
        </w:p>
      </w:tc>
    </w:tr>
  </w:tbl>
  <w:p w:rsidR="00166E48" w:rsidRDefault="00166E48">
    <w:pPr>
      <w:pStyle w:val="a7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893D66"/>
    <w:multiLevelType w:val="hybridMultilevel"/>
    <w:tmpl w:val="5C8AB45C"/>
    <w:lvl w:ilvl="0" w:tplc="5DD08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A7209"/>
    <w:multiLevelType w:val="hybridMultilevel"/>
    <w:tmpl w:val="0E565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715697"/>
    <w:multiLevelType w:val="hybridMultilevel"/>
    <w:tmpl w:val="9CB42C70"/>
    <w:lvl w:ilvl="0" w:tplc="61822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73676"/>
    <w:multiLevelType w:val="hybridMultilevel"/>
    <w:tmpl w:val="75AE0234"/>
    <w:lvl w:ilvl="0" w:tplc="8B6658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E0039"/>
    <w:multiLevelType w:val="hybridMultilevel"/>
    <w:tmpl w:val="6ED0BDC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996B8C"/>
    <w:multiLevelType w:val="hybridMultilevel"/>
    <w:tmpl w:val="68E8E6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C5190D"/>
    <w:multiLevelType w:val="multilevel"/>
    <w:tmpl w:val="9F9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3B3692"/>
    <w:multiLevelType w:val="singleLevel"/>
    <w:tmpl w:val="EDC40EC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0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3B310D43"/>
    <w:multiLevelType w:val="multilevel"/>
    <w:tmpl w:val="EADA53B8"/>
    <w:lvl w:ilvl="0">
      <w:start w:val="6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ascii="Arial" w:hAnsi="Arial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ascii="Arial" w:hAnsi="Arial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ascii="Arial" w:hAnsi="Arial" w:hint="default"/>
        <w:b/>
      </w:rPr>
    </w:lvl>
  </w:abstractNum>
  <w:abstractNum w:abstractNumId="12" w15:restartNumberingAfterBreak="0">
    <w:nsid w:val="47D031A0"/>
    <w:multiLevelType w:val="hybridMultilevel"/>
    <w:tmpl w:val="53E012BA"/>
    <w:lvl w:ilvl="0" w:tplc="88E65B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F02183"/>
    <w:multiLevelType w:val="singleLevel"/>
    <w:tmpl w:val="787A72F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51963F9C"/>
    <w:multiLevelType w:val="hybridMultilevel"/>
    <w:tmpl w:val="F340959C"/>
    <w:lvl w:ilvl="0" w:tplc="E50A66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FF67E0"/>
    <w:multiLevelType w:val="hybridMultilevel"/>
    <w:tmpl w:val="6F987FA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3D791C"/>
    <w:multiLevelType w:val="hybridMultilevel"/>
    <w:tmpl w:val="14683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CBF3601"/>
    <w:multiLevelType w:val="singleLevel"/>
    <w:tmpl w:val="A58EB0A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8" w15:restartNumberingAfterBreak="0">
    <w:nsid w:val="71B02F12"/>
    <w:multiLevelType w:val="hybridMultilevel"/>
    <w:tmpl w:val="108A0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5E14E3"/>
    <w:multiLevelType w:val="hybridMultilevel"/>
    <w:tmpl w:val="668A501C"/>
    <w:lvl w:ilvl="0" w:tplc="56C2EC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3D45C3"/>
    <w:multiLevelType w:val="hybridMultilevel"/>
    <w:tmpl w:val="4C62B116"/>
    <w:lvl w:ilvl="0" w:tplc="F3CC7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E54E3"/>
    <w:multiLevelType w:val="singleLevel"/>
    <w:tmpl w:val="AEAED45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7"/>
  </w:num>
  <w:num w:numId="4">
    <w:abstractNumId w:val="21"/>
  </w:num>
  <w:num w:numId="5">
    <w:abstractNumId w:val="13"/>
  </w:num>
  <w:num w:numId="6">
    <w:abstractNumId w:val="9"/>
  </w:num>
  <w:num w:numId="7">
    <w:abstractNumId w:val="10"/>
  </w:num>
  <w:num w:numId="8">
    <w:abstractNumId w:val="11"/>
  </w:num>
  <w:num w:numId="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>
    <w:abstractNumId w:val="15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10"/>
  </w:num>
  <w:num w:numId="33">
    <w:abstractNumId w:val="10"/>
  </w:num>
  <w:num w:numId="34">
    <w:abstractNumId w:val="0"/>
  </w:num>
  <w:num w:numId="35">
    <w:abstractNumId w:val="8"/>
  </w:num>
  <w:num w:numId="36">
    <w:abstractNumId w:val="6"/>
  </w:num>
  <w:num w:numId="37">
    <w:abstractNumId w:val="12"/>
  </w:num>
  <w:num w:numId="38">
    <w:abstractNumId w:val="20"/>
  </w:num>
  <w:num w:numId="39">
    <w:abstractNumId w:val="5"/>
  </w:num>
  <w:num w:numId="40">
    <w:abstractNumId w:val="4"/>
  </w:num>
  <w:num w:numId="41">
    <w:abstractNumId w:val="2"/>
  </w:num>
  <w:num w:numId="42">
    <w:abstractNumId w:val="14"/>
  </w:num>
  <w:num w:numId="43">
    <w:abstractNumId w:val="19"/>
  </w:num>
  <w:num w:numId="44">
    <w:abstractNumId w:val="18"/>
  </w:num>
  <w:num w:numId="45">
    <w:abstractNumId w:val="3"/>
  </w:num>
  <w:num w:numId="46">
    <w:abstractNumId w:val="7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9E"/>
    <w:rsid w:val="00014CBC"/>
    <w:rsid w:val="00024D26"/>
    <w:rsid w:val="0005295B"/>
    <w:rsid w:val="0008067A"/>
    <w:rsid w:val="0008506E"/>
    <w:rsid w:val="00087CF6"/>
    <w:rsid w:val="00097E85"/>
    <w:rsid w:val="000A10A8"/>
    <w:rsid w:val="000A2784"/>
    <w:rsid w:val="000B162B"/>
    <w:rsid w:val="000C4322"/>
    <w:rsid w:val="000D5514"/>
    <w:rsid w:val="000E0887"/>
    <w:rsid w:val="000E1ECB"/>
    <w:rsid w:val="00133340"/>
    <w:rsid w:val="001529FA"/>
    <w:rsid w:val="00163935"/>
    <w:rsid w:val="00166909"/>
    <w:rsid w:val="00166E48"/>
    <w:rsid w:val="001747D6"/>
    <w:rsid w:val="001B31B1"/>
    <w:rsid w:val="001B58D8"/>
    <w:rsid w:val="001C5F09"/>
    <w:rsid w:val="001D2CD5"/>
    <w:rsid w:val="001E02BB"/>
    <w:rsid w:val="001E12EE"/>
    <w:rsid w:val="0020256E"/>
    <w:rsid w:val="00217558"/>
    <w:rsid w:val="0022558F"/>
    <w:rsid w:val="00262235"/>
    <w:rsid w:val="00266103"/>
    <w:rsid w:val="00283CEF"/>
    <w:rsid w:val="00287565"/>
    <w:rsid w:val="00293ABA"/>
    <w:rsid w:val="002A0A4A"/>
    <w:rsid w:val="002A1DA0"/>
    <w:rsid w:val="002D4DF9"/>
    <w:rsid w:val="002E4465"/>
    <w:rsid w:val="00301DB2"/>
    <w:rsid w:val="003079E7"/>
    <w:rsid w:val="00312CB0"/>
    <w:rsid w:val="0031430E"/>
    <w:rsid w:val="00323D5D"/>
    <w:rsid w:val="003248BC"/>
    <w:rsid w:val="00330220"/>
    <w:rsid w:val="00335F5B"/>
    <w:rsid w:val="0034664C"/>
    <w:rsid w:val="0036002E"/>
    <w:rsid w:val="003976C7"/>
    <w:rsid w:val="003A17B7"/>
    <w:rsid w:val="003C2257"/>
    <w:rsid w:val="003D6F2E"/>
    <w:rsid w:val="003E0546"/>
    <w:rsid w:val="003F702E"/>
    <w:rsid w:val="00401857"/>
    <w:rsid w:val="00413B73"/>
    <w:rsid w:val="0043365A"/>
    <w:rsid w:val="0045042A"/>
    <w:rsid w:val="0045275A"/>
    <w:rsid w:val="004761FF"/>
    <w:rsid w:val="00484E63"/>
    <w:rsid w:val="0049531C"/>
    <w:rsid w:val="004A4EB0"/>
    <w:rsid w:val="004A7CD4"/>
    <w:rsid w:val="004D6A48"/>
    <w:rsid w:val="004F40A1"/>
    <w:rsid w:val="00537FA1"/>
    <w:rsid w:val="00545671"/>
    <w:rsid w:val="005530A3"/>
    <w:rsid w:val="00563347"/>
    <w:rsid w:val="0059747F"/>
    <w:rsid w:val="005A3A30"/>
    <w:rsid w:val="005B3799"/>
    <w:rsid w:val="005C1713"/>
    <w:rsid w:val="005D4862"/>
    <w:rsid w:val="005E2589"/>
    <w:rsid w:val="005E79D7"/>
    <w:rsid w:val="0060209B"/>
    <w:rsid w:val="00603846"/>
    <w:rsid w:val="00616151"/>
    <w:rsid w:val="006276B2"/>
    <w:rsid w:val="00630205"/>
    <w:rsid w:val="00696102"/>
    <w:rsid w:val="00697B76"/>
    <w:rsid w:val="006A498E"/>
    <w:rsid w:val="006B0F81"/>
    <w:rsid w:val="006B2F72"/>
    <w:rsid w:val="006C7A62"/>
    <w:rsid w:val="006D206E"/>
    <w:rsid w:val="006E24DF"/>
    <w:rsid w:val="006E7F88"/>
    <w:rsid w:val="00711051"/>
    <w:rsid w:val="0072392B"/>
    <w:rsid w:val="00735AD6"/>
    <w:rsid w:val="00760812"/>
    <w:rsid w:val="00771162"/>
    <w:rsid w:val="007858EC"/>
    <w:rsid w:val="007A263F"/>
    <w:rsid w:val="007B7F7A"/>
    <w:rsid w:val="007C349E"/>
    <w:rsid w:val="007C512E"/>
    <w:rsid w:val="00832AEC"/>
    <w:rsid w:val="008359B5"/>
    <w:rsid w:val="00846138"/>
    <w:rsid w:val="00877450"/>
    <w:rsid w:val="0089614E"/>
    <w:rsid w:val="008B3F1F"/>
    <w:rsid w:val="008B59EA"/>
    <w:rsid w:val="008D64C5"/>
    <w:rsid w:val="008F7A71"/>
    <w:rsid w:val="00904E88"/>
    <w:rsid w:val="009229CA"/>
    <w:rsid w:val="00924131"/>
    <w:rsid w:val="0094455F"/>
    <w:rsid w:val="00945460"/>
    <w:rsid w:val="00952BE6"/>
    <w:rsid w:val="009548AA"/>
    <w:rsid w:val="0095509E"/>
    <w:rsid w:val="0096789E"/>
    <w:rsid w:val="00972389"/>
    <w:rsid w:val="009A28E5"/>
    <w:rsid w:val="009D2757"/>
    <w:rsid w:val="00A10B03"/>
    <w:rsid w:val="00A201EE"/>
    <w:rsid w:val="00A407B6"/>
    <w:rsid w:val="00A43E68"/>
    <w:rsid w:val="00A51BE1"/>
    <w:rsid w:val="00AA50A7"/>
    <w:rsid w:val="00AA7135"/>
    <w:rsid w:val="00AB219B"/>
    <w:rsid w:val="00AB4F43"/>
    <w:rsid w:val="00AB657C"/>
    <w:rsid w:val="00AB77F2"/>
    <w:rsid w:val="00AD0226"/>
    <w:rsid w:val="00AD1C64"/>
    <w:rsid w:val="00AF3EBB"/>
    <w:rsid w:val="00B14FF4"/>
    <w:rsid w:val="00B2525E"/>
    <w:rsid w:val="00B26D2C"/>
    <w:rsid w:val="00B368F6"/>
    <w:rsid w:val="00B65EB5"/>
    <w:rsid w:val="00B66601"/>
    <w:rsid w:val="00B72315"/>
    <w:rsid w:val="00BA188F"/>
    <w:rsid w:val="00BA6AB0"/>
    <w:rsid w:val="00BB43EB"/>
    <w:rsid w:val="00BB7D4B"/>
    <w:rsid w:val="00BC2FDB"/>
    <w:rsid w:val="00BD72AF"/>
    <w:rsid w:val="00BF07F4"/>
    <w:rsid w:val="00C16993"/>
    <w:rsid w:val="00C16ED4"/>
    <w:rsid w:val="00C174E0"/>
    <w:rsid w:val="00C50C0C"/>
    <w:rsid w:val="00C73451"/>
    <w:rsid w:val="00C8215F"/>
    <w:rsid w:val="00C933A5"/>
    <w:rsid w:val="00C972D9"/>
    <w:rsid w:val="00CC6CF4"/>
    <w:rsid w:val="00CD6173"/>
    <w:rsid w:val="00D17179"/>
    <w:rsid w:val="00D6504C"/>
    <w:rsid w:val="00D836A6"/>
    <w:rsid w:val="00D84446"/>
    <w:rsid w:val="00D86E28"/>
    <w:rsid w:val="00D86F18"/>
    <w:rsid w:val="00D87B95"/>
    <w:rsid w:val="00DA26CC"/>
    <w:rsid w:val="00DC5623"/>
    <w:rsid w:val="00DD7280"/>
    <w:rsid w:val="00DD7B0F"/>
    <w:rsid w:val="00DF2B9B"/>
    <w:rsid w:val="00DF4E5A"/>
    <w:rsid w:val="00DF5D60"/>
    <w:rsid w:val="00E0275C"/>
    <w:rsid w:val="00E12C8E"/>
    <w:rsid w:val="00E1378E"/>
    <w:rsid w:val="00E13BB1"/>
    <w:rsid w:val="00E41529"/>
    <w:rsid w:val="00E662A1"/>
    <w:rsid w:val="00E95D1F"/>
    <w:rsid w:val="00EA326E"/>
    <w:rsid w:val="00EC052A"/>
    <w:rsid w:val="00EC1163"/>
    <w:rsid w:val="00EE35DB"/>
    <w:rsid w:val="00EF0A81"/>
    <w:rsid w:val="00F0474B"/>
    <w:rsid w:val="00F101EE"/>
    <w:rsid w:val="00F15930"/>
    <w:rsid w:val="00F33C1E"/>
    <w:rsid w:val="00F53E5A"/>
    <w:rsid w:val="00F67EF9"/>
    <w:rsid w:val="00F8667C"/>
    <w:rsid w:val="00F91FD5"/>
    <w:rsid w:val="00FB7F0E"/>
    <w:rsid w:val="00FE0E8C"/>
    <w:rsid w:val="00FF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EE10E1-B944-4948-AA62-42B2CD81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240" w:lineRule="atLeast"/>
    </w:pPr>
    <w:rPr>
      <w:lang w:val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Paragraph2">
    <w:name w:val="Paragraph2"/>
    <w:basedOn w:val="a0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0"/>
    <w:next w:val="a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5">
    <w:name w:val="Subtitle"/>
    <w:basedOn w:val="a0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6">
    <w:name w:val="Normal Indent"/>
    <w:basedOn w:val="a0"/>
    <w:semiHidden/>
    <w:pPr>
      <w:ind w:left="900" w:hanging="900"/>
    </w:pPr>
  </w:style>
  <w:style w:type="paragraph" w:styleId="10">
    <w:name w:val="toc 1"/>
    <w:basedOn w:val="a0"/>
    <w:next w:val="a0"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0"/>
    <w:next w:val="a0"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0"/>
    <w:next w:val="a0"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0"/>
    <w:semiHidden/>
    <w:pPr>
      <w:tabs>
        <w:tab w:val="center" w:pos="4320"/>
        <w:tab w:val="right" w:pos="8640"/>
      </w:tabs>
    </w:pPr>
  </w:style>
  <w:style w:type="paragraph" w:styleId="a8">
    <w:name w:val="footer"/>
    <w:basedOn w:val="a0"/>
    <w:semiHidden/>
    <w:pPr>
      <w:tabs>
        <w:tab w:val="center" w:pos="4320"/>
        <w:tab w:val="right" w:pos="8640"/>
      </w:tabs>
    </w:pPr>
  </w:style>
  <w:style w:type="character" w:styleId="a9">
    <w:name w:val="page number"/>
    <w:basedOn w:val="a1"/>
    <w:semiHidden/>
  </w:style>
  <w:style w:type="paragraph" w:customStyle="1" w:styleId="Bullet2">
    <w:name w:val="Bullet2"/>
    <w:basedOn w:val="a0"/>
    <w:pPr>
      <w:ind w:left="1440" w:hanging="360"/>
    </w:pPr>
    <w:rPr>
      <w:color w:val="000080"/>
    </w:rPr>
  </w:style>
  <w:style w:type="paragraph" w:customStyle="1" w:styleId="Paragraph1">
    <w:name w:val="Paragraph1"/>
    <w:basedOn w:val="a0"/>
    <w:pPr>
      <w:spacing w:before="80" w:line="240" w:lineRule="auto"/>
      <w:jc w:val="both"/>
    </w:pPr>
  </w:style>
  <w:style w:type="paragraph" w:customStyle="1" w:styleId="Tabletext">
    <w:name w:val="Tabletext"/>
    <w:basedOn w:val="a0"/>
    <w:pPr>
      <w:keepLines/>
      <w:spacing w:after="120"/>
    </w:pPr>
  </w:style>
  <w:style w:type="paragraph" w:styleId="aa">
    <w:name w:val="Body Text"/>
    <w:basedOn w:val="a0"/>
    <w:semiHidden/>
    <w:pPr>
      <w:keepLines/>
      <w:spacing w:after="120"/>
      <w:ind w:left="720"/>
    </w:pPr>
  </w:style>
  <w:style w:type="paragraph" w:customStyle="1" w:styleId="Paragraph3">
    <w:name w:val="Paragraph3"/>
    <w:basedOn w:val="a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0"/>
    <w:pPr>
      <w:ind w:left="720" w:hanging="432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0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11">
    <w:name w:val="Схема документа1"/>
    <w:basedOn w:val="a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a0"/>
    <w:pPr>
      <w:spacing w:before="80" w:line="240" w:lineRule="auto"/>
      <w:ind w:left="2250"/>
      <w:jc w:val="both"/>
    </w:pPr>
  </w:style>
  <w:style w:type="paragraph" w:styleId="40">
    <w:name w:val="toc 4"/>
    <w:basedOn w:val="a0"/>
    <w:next w:val="a0"/>
    <w:semiHidden/>
    <w:pPr>
      <w:ind w:left="600"/>
    </w:pPr>
  </w:style>
  <w:style w:type="paragraph" w:styleId="50">
    <w:name w:val="toc 5"/>
    <w:basedOn w:val="a0"/>
    <w:next w:val="a0"/>
    <w:semiHidden/>
    <w:pPr>
      <w:ind w:left="800"/>
    </w:pPr>
  </w:style>
  <w:style w:type="paragraph" w:styleId="60">
    <w:name w:val="toc 6"/>
    <w:basedOn w:val="a0"/>
    <w:next w:val="a0"/>
    <w:semiHidden/>
    <w:pPr>
      <w:ind w:left="1000"/>
    </w:pPr>
  </w:style>
  <w:style w:type="paragraph" w:styleId="70">
    <w:name w:val="toc 7"/>
    <w:basedOn w:val="a0"/>
    <w:next w:val="a0"/>
    <w:semiHidden/>
    <w:pPr>
      <w:ind w:left="1200"/>
    </w:pPr>
  </w:style>
  <w:style w:type="paragraph" w:styleId="80">
    <w:name w:val="toc 8"/>
    <w:basedOn w:val="a0"/>
    <w:next w:val="a0"/>
    <w:semiHidden/>
    <w:pPr>
      <w:ind w:left="1400"/>
    </w:pPr>
  </w:style>
  <w:style w:type="paragraph" w:styleId="90">
    <w:name w:val="toc 9"/>
    <w:basedOn w:val="a0"/>
    <w:next w:val="a0"/>
    <w:semiHidden/>
    <w:pPr>
      <w:ind w:left="1600"/>
    </w:pPr>
  </w:style>
  <w:style w:type="paragraph" w:customStyle="1" w:styleId="MainTitle">
    <w:name w:val="Main Title"/>
    <w:basedOn w:val="a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21">
    <w:name w:val="Основной текст 21"/>
    <w:basedOn w:val="a0"/>
    <w:rPr>
      <w:i/>
      <w:color w:val="0000FF"/>
    </w:rPr>
  </w:style>
  <w:style w:type="paragraph" w:customStyle="1" w:styleId="22">
    <w:name w:val="Основной текст 22"/>
    <w:basedOn w:val="a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a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0"/>
    <w:next w:val="aa"/>
    <w:pPr>
      <w:spacing w:after="120"/>
      <w:ind w:left="720"/>
    </w:pPr>
    <w:rPr>
      <w:i/>
      <w:color w:val="0000FF"/>
    </w:rPr>
  </w:style>
  <w:style w:type="character" w:customStyle="1" w:styleId="12">
    <w:name w:val="Гиперссылка1"/>
    <w:rPr>
      <w:color w:val="0000FF"/>
      <w:u w:val="single"/>
    </w:rPr>
  </w:style>
  <w:style w:type="paragraph" w:styleId="a">
    <w:name w:val="List"/>
    <w:basedOn w:val="a0"/>
    <w:semiHidden/>
    <w:pPr>
      <w:numPr>
        <w:numId w:val="7"/>
      </w:numPr>
    </w:pPr>
  </w:style>
  <w:style w:type="character" w:styleId="ad">
    <w:name w:val="Hyperlink"/>
    <w:semiHidden/>
    <w:rPr>
      <w:color w:val="0000FF"/>
      <w:u w:val="single"/>
    </w:rPr>
  </w:style>
  <w:style w:type="character" w:styleId="ae">
    <w:name w:val="FollowedHyperlink"/>
    <w:semiHidden/>
    <w:rPr>
      <w:color w:val="800080"/>
      <w:u w:val="single"/>
    </w:rPr>
  </w:style>
  <w:style w:type="paragraph" w:customStyle="1" w:styleId="para">
    <w:name w:val="para"/>
    <w:basedOn w:val="a0"/>
    <w:rsid w:val="0005295B"/>
    <w:pPr>
      <w:widowControl/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customStyle="1" w:styleId="apple-converted-space">
    <w:name w:val="apple-converted-space"/>
    <w:rsid w:val="0005295B"/>
  </w:style>
  <w:style w:type="paragraph" w:styleId="af">
    <w:name w:val="List Paragraph"/>
    <w:basedOn w:val="a0"/>
    <w:uiPriority w:val="34"/>
    <w:qFormat/>
    <w:rsid w:val="00D87B95"/>
    <w:pPr>
      <w:ind w:left="720"/>
      <w:contextualSpacing/>
    </w:pPr>
  </w:style>
  <w:style w:type="table" w:styleId="af0">
    <w:name w:val="Table Grid"/>
    <w:basedOn w:val="a2"/>
    <w:uiPriority w:val="59"/>
    <w:rsid w:val="00E02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401857"/>
    <w:rPr>
      <w:b/>
      <w:bCs/>
    </w:rPr>
  </w:style>
  <w:style w:type="character" w:styleId="af2">
    <w:name w:val="Emphasis"/>
    <w:basedOn w:val="a1"/>
    <w:uiPriority w:val="20"/>
    <w:qFormat/>
    <w:rsid w:val="005D4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7983DD-4978-4EB3-A8D7-7140032D5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TotalTime>476</TotalTime>
  <Pages>1</Pages>
  <Words>5916</Words>
  <Characters>33723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Видение</vt:lpstr>
    </vt:vector>
  </TitlesOfParts>
  <Company>diakov.net</Company>
  <LinksUpToDate>false</LinksUpToDate>
  <CharactersWithSpaces>39560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Видение</dc:title>
  <dc:subject>Система диспетчеризации типографии</dc:subject>
  <dc:creator>ayacik</dc:creator>
  <cp:keywords/>
  <dc:description/>
  <cp:lastModifiedBy>mazer300</cp:lastModifiedBy>
  <cp:revision>134</cp:revision>
  <cp:lastPrinted>2000-05-09T15:23:00Z</cp:lastPrinted>
  <dcterms:created xsi:type="dcterms:W3CDTF">2026-09-14T16:30:00Z</dcterms:created>
  <dcterms:modified xsi:type="dcterms:W3CDTF">2026-10-26T16:12:00Z</dcterms:modified>
</cp:coreProperties>
</file>