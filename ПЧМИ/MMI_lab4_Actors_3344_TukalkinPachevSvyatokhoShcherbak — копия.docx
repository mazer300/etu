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B1" w:rsidRDefault="005E2589" w:rsidP="00AA7135">
      <w:pPr>
        <w:pStyle w:val="a4"/>
        <w:jc w:val="right"/>
        <w:rPr>
          <w:lang w:val="ru-RU"/>
        </w:rPr>
      </w:pPr>
      <w:r>
        <w:rPr>
          <w:lang w:val="ru-RU"/>
        </w:rPr>
        <w:t>Сайт для решения задач на программирование</w:t>
      </w:r>
    </w:p>
    <w:p w:rsidR="00E13BB1" w:rsidRPr="006C7A62" w:rsidRDefault="00166909">
      <w:pPr>
        <w:pStyle w:val="a4"/>
        <w:jc w:val="right"/>
        <w:rPr>
          <w:lang w:val="ru-RU"/>
        </w:rPr>
      </w:pPr>
      <w:r>
        <w:rPr>
          <w:lang w:val="ru-RU"/>
        </w:rPr>
        <w:t>Действующие лица</w:t>
      </w:r>
      <w:r w:rsidR="00A407B6">
        <w:fldChar w:fldCharType="begin"/>
      </w:r>
      <w:r w:rsidR="00A407B6" w:rsidRPr="00166909">
        <w:rPr>
          <w:lang w:val="ru-RU"/>
        </w:rPr>
        <w:instrText xml:space="preserve"> </w:instrText>
      </w:r>
      <w:r w:rsidR="00A407B6">
        <w:instrText>TITLE</w:instrText>
      </w:r>
      <w:r w:rsidR="00A407B6" w:rsidRPr="00166909">
        <w:rPr>
          <w:lang w:val="ru-RU"/>
        </w:rPr>
        <w:instrText xml:space="preserve">  \* </w:instrText>
      </w:r>
      <w:r w:rsidR="00A407B6">
        <w:instrText>MERGEFORMAT</w:instrText>
      </w:r>
      <w:r w:rsidR="00A407B6" w:rsidRPr="00166909">
        <w:rPr>
          <w:lang w:val="ru-RU"/>
        </w:rPr>
        <w:instrText xml:space="preserve"> </w:instrText>
      </w:r>
      <w:r w:rsidR="00A407B6">
        <w:fldChar w:fldCharType="end"/>
      </w:r>
    </w:p>
    <w:p w:rsidR="00E13BB1" w:rsidRDefault="00E13BB1">
      <w:pPr>
        <w:pStyle w:val="a4"/>
        <w:jc w:val="right"/>
        <w:rPr>
          <w:lang w:val="ru-RU"/>
        </w:rPr>
      </w:pPr>
    </w:p>
    <w:p w:rsidR="00E13BB1" w:rsidRDefault="00AA7135">
      <w:pPr>
        <w:pStyle w:val="a4"/>
        <w:jc w:val="right"/>
        <w:rPr>
          <w:sz w:val="28"/>
          <w:lang w:val="ru-RU"/>
        </w:rPr>
      </w:pPr>
      <w:r>
        <w:rPr>
          <w:sz w:val="28"/>
          <w:lang w:val="ru-RU"/>
        </w:rPr>
        <w:t>Версия &lt;1</w:t>
      </w:r>
      <w:r w:rsidR="00E13BB1">
        <w:rPr>
          <w:sz w:val="28"/>
          <w:lang w:val="ru-RU"/>
        </w:rPr>
        <w:t>.0&gt;</w:t>
      </w:r>
    </w:p>
    <w:p w:rsidR="00E13BB1" w:rsidRDefault="00E13BB1">
      <w:pPr>
        <w:pStyle w:val="a4"/>
        <w:rPr>
          <w:sz w:val="28"/>
          <w:lang w:val="ru-RU"/>
        </w:rPr>
      </w:pPr>
    </w:p>
    <w:p w:rsidR="00E13BB1" w:rsidRDefault="00E13BB1">
      <w:pPr>
        <w:rPr>
          <w:lang w:val="ru-RU"/>
        </w:rPr>
      </w:pPr>
    </w:p>
    <w:p w:rsidR="00E13BB1" w:rsidRDefault="00E13BB1">
      <w:pPr>
        <w:pStyle w:val="InfoBlue"/>
        <w:rPr>
          <w:snapToGrid w:val="0"/>
          <w:lang w:val="ru-RU"/>
        </w:rPr>
      </w:pPr>
      <w:r>
        <w:rPr>
          <w:snapToGrid w:val="0"/>
          <w:sz w:val="24"/>
          <w:lang w:val="ru-RU"/>
        </w:rPr>
        <w:t xml:space="preserve"> </w:t>
      </w:r>
    </w:p>
    <w:p w:rsidR="00E13BB1" w:rsidRDefault="00E13BB1">
      <w:pPr>
        <w:rPr>
          <w:lang w:val="ru-RU"/>
        </w:rPr>
        <w:sectPr w:rsidR="00E13BB1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lastRenderedPageBreak/>
        <w:t>Лист изменений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13BB1" w:rsidTr="00DD7280"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Автор</w:t>
            </w:r>
            <w:r w:rsidR="005E2589">
              <w:rPr>
                <w:b/>
                <w:lang w:val="ru-RU"/>
              </w:rPr>
              <w:t>ы</w:t>
            </w:r>
          </w:p>
        </w:tc>
      </w:tr>
      <w:tr w:rsidR="00E13BB1" w:rsidRPr="00CD6173" w:rsidTr="00DD7280">
        <w:tc>
          <w:tcPr>
            <w:tcW w:w="2304" w:type="dxa"/>
          </w:tcPr>
          <w:p w:rsidR="00E13BB1" w:rsidRDefault="00E13BB1" w:rsidP="00D86E28">
            <w:pPr>
              <w:pStyle w:val="Tabletext"/>
            </w:pPr>
            <w:r>
              <w:t>&lt;</w:t>
            </w:r>
            <w:r w:rsidR="00DD7280">
              <w:rPr>
                <w:lang w:val="ru-RU"/>
              </w:rPr>
              <w:t>07</w:t>
            </w:r>
            <w:r>
              <w:t>/</w:t>
            </w:r>
            <w:proofErr w:type="spellStart"/>
            <w:r w:rsidR="00166909">
              <w:rPr>
                <w:lang w:val="ru-RU"/>
              </w:rPr>
              <w:t>окт</w:t>
            </w:r>
            <w:proofErr w:type="spellEnd"/>
            <w:r>
              <w:t>/</w:t>
            </w:r>
            <w:r w:rsidR="005E2589">
              <w:rPr>
                <w:lang w:val="ru-RU"/>
              </w:rPr>
              <w:t>2026</w:t>
            </w:r>
            <w:r>
              <w:t>&gt;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</w:pPr>
            <w:proofErr w:type="gramStart"/>
            <w:r>
              <w:rPr>
                <w:lang w:val="ru-RU"/>
              </w:rPr>
              <w:t xml:space="preserve">Рабочая, </w:t>
            </w:r>
            <w:r>
              <w:t xml:space="preserve">  </w:t>
            </w:r>
            <w:proofErr w:type="gramEnd"/>
            <w:r>
              <w:t xml:space="preserve">v </w:t>
            </w:r>
            <w:r>
              <w:rPr>
                <w:lang w:val="ru-RU"/>
              </w:rPr>
              <w:t>1.0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Отчёт о вы</w:t>
            </w:r>
            <w:r w:rsidR="00166909">
              <w:rPr>
                <w:lang w:val="ru-RU"/>
              </w:rPr>
              <w:t>полнении лабораторной работы №3</w:t>
            </w:r>
          </w:p>
        </w:tc>
        <w:tc>
          <w:tcPr>
            <w:tcW w:w="2304" w:type="dxa"/>
          </w:tcPr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Пачев</w:t>
            </w:r>
            <w:proofErr w:type="spellEnd"/>
            <w:r>
              <w:rPr>
                <w:lang w:val="ru-RU"/>
              </w:rPr>
              <w:t xml:space="preserve"> Д.К.</w:t>
            </w:r>
          </w:p>
          <w:p w:rsidR="00E13BB1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Святохо</w:t>
            </w:r>
            <w:proofErr w:type="spellEnd"/>
            <w:r>
              <w:rPr>
                <w:lang w:val="ru-RU"/>
              </w:rPr>
              <w:t xml:space="preserve"> В.В.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Тукалкин</w:t>
            </w:r>
            <w:proofErr w:type="spellEnd"/>
            <w:r>
              <w:rPr>
                <w:lang w:val="ru-RU"/>
              </w:rPr>
              <w:t xml:space="preserve"> В.А.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Щербак М.С.</w:t>
            </w:r>
          </w:p>
        </w:tc>
      </w:tr>
      <w:tr w:rsidR="00DD7280" w:rsidRPr="00CD6173" w:rsidTr="00DD7280">
        <w:tc>
          <w:tcPr>
            <w:tcW w:w="2304" w:type="dxa"/>
          </w:tcPr>
          <w:p w:rsidR="00DD7280" w:rsidRDefault="00DD7280" w:rsidP="00DD7280">
            <w:pPr>
              <w:pStyle w:val="Tabletext"/>
            </w:pPr>
            <w:r>
              <w:t>&lt;</w:t>
            </w:r>
            <w:r>
              <w:rPr>
                <w:lang w:val="ru-RU"/>
              </w:rPr>
              <w:t>14</w:t>
            </w:r>
            <w:r>
              <w:t>/</w:t>
            </w:r>
            <w:proofErr w:type="spellStart"/>
            <w:r>
              <w:rPr>
                <w:lang w:val="ru-RU"/>
              </w:rPr>
              <w:t>окт</w:t>
            </w:r>
            <w:proofErr w:type="spellEnd"/>
            <w:r>
              <w:t>/</w:t>
            </w:r>
            <w:r>
              <w:rPr>
                <w:lang w:val="ru-RU"/>
              </w:rPr>
              <w:t>2026</w:t>
            </w:r>
            <w:r>
              <w:t>&gt;</w:t>
            </w:r>
          </w:p>
        </w:tc>
        <w:tc>
          <w:tcPr>
            <w:tcW w:w="1152" w:type="dxa"/>
          </w:tcPr>
          <w:p w:rsidR="00DD7280" w:rsidRDefault="00DD7280" w:rsidP="00DD7280">
            <w:pPr>
              <w:pStyle w:val="Tabletext"/>
            </w:pPr>
            <w:proofErr w:type="gramStart"/>
            <w:r>
              <w:rPr>
                <w:lang w:val="ru-RU"/>
              </w:rPr>
              <w:t xml:space="preserve">Рабочая, </w:t>
            </w:r>
            <w:r>
              <w:t xml:space="preserve">  </w:t>
            </w:r>
            <w:proofErr w:type="gramEnd"/>
            <w:r>
              <w:t xml:space="preserve">v </w:t>
            </w:r>
            <w:r w:rsidR="00266103">
              <w:rPr>
                <w:lang w:val="ru-RU"/>
              </w:rPr>
              <w:t>1.1</w:t>
            </w:r>
          </w:p>
        </w:tc>
        <w:tc>
          <w:tcPr>
            <w:tcW w:w="374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Отчёт о выполнении лабораторной работы №4</w:t>
            </w:r>
          </w:p>
        </w:tc>
        <w:tc>
          <w:tcPr>
            <w:tcW w:w="230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Пачев</w:t>
            </w:r>
            <w:proofErr w:type="spellEnd"/>
            <w:r>
              <w:rPr>
                <w:lang w:val="ru-RU"/>
              </w:rPr>
              <w:t xml:space="preserve"> Д.К.</w:t>
            </w:r>
          </w:p>
          <w:p w:rsidR="00DD7280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Святохо</w:t>
            </w:r>
            <w:proofErr w:type="spellEnd"/>
            <w:r>
              <w:rPr>
                <w:lang w:val="ru-RU"/>
              </w:rPr>
              <w:t xml:space="preserve"> В.В.</w:t>
            </w:r>
          </w:p>
          <w:p w:rsidR="00DD7280" w:rsidRDefault="00DD7280" w:rsidP="00DD7280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Тукалкин</w:t>
            </w:r>
            <w:proofErr w:type="spellEnd"/>
            <w:r>
              <w:rPr>
                <w:lang w:val="ru-RU"/>
              </w:rPr>
              <w:t xml:space="preserve"> В.А.</w:t>
            </w:r>
          </w:p>
          <w:p w:rsidR="00DD7280" w:rsidRDefault="00DD7280" w:rsidP="00DD7280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Щербак М.С.</w:t>
            </w:r>
          </w:p>
        </w:tc>
      </w:tr>
      <w:tr w:rsidR="00DD7280" w:rsidRPr="00CD6173" w:rsidTr="00DD7280">
        <w:tc>
          <w:tcPr>
            <w:tcW w:w="2304" w:type="dxa"/>
          </w:tcPr>
          <w:p w:rsidR="00DD7280" w:rsidRPr="005E2589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</w:tr>
      <w:tr w:rsidR="00DD7280" w:rsidRPr="00CD6173" w:rsidTr="00DD7280">
        <w:tc>
          <w:tcPr>
            <w:tcW w:w="2304" w:type="dxa"/>
          </w:tcPr>
          <w:p w:rsidR="00DD7280" w:rsidRPr="005E2589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DD7280" w:rsidRDefault="00DD7280" w:rsidP="00DD7280">
            <w:pPr>
              <w:pStyle w:val="Tabletext"/>
              <w:rPr>
                <w:lang w:val="ru-RU"/>
              </w:rPr>
            </w:pPr>
          </w:p>
        </w:tc>
      </w:tr>
    </w:tbl>
    <w:p w:rsidR="00E13BB1" w:rsidRPr="005E2589" w:rsidRDefault="00E13BB1">
      <w:pPr>
        <w:rPr>
          <w:lang w:val="ru-RU"/>
        </w:r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>Содержание</w:t>
      </w:r>
    </w:p>
    <w:p w:rsidR="00603846" w:rsidRPr="003248BC" w:rsidRDefault="00E13BB1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AA7135">
        <w:fldChar w:fldCharType="begin"/>
      </w:r>
      <w:r w:rsidRPr="00AA7135">
        <w:rPr>
          <w:lang w:val="ru-RU"/>
        </w:rPr>
        <w:instrText xml:space="preserve"> </w:instrText>
      </w:r>
      <w:r w:rsidRPr="00AA7135">
        <w:instrText>TOC</w:instrText>
      </w:r>
      <w:r w:rsidRPr="00AA7135">
        <w:rPr>
          <w:lang w:val="ru-RU"/>
        </w:rPr>
        <w:instrText xml:space="preserve"> \</w:instrText>
      </w:r>
      <w:r w:rsidRPr="00AA7135">
        <w:instrText>o</w:instrText>
      </w:r>
      <w:r w:rsidRPr="00AA7135">
        <w:rPr>
          <w:lang w:val="ru-RU"/>
        </w:rPr>
        <w:instrText xml:space="preserve"> "1-3" </w:instrText>
      </w:r>
      <w:r w:rsidRPr="00AA7135">
        <w:fldChar w:fldCharType="separate"/>
      </w:r>
      <w:r w:rsidR="00603846" w:rsidRPr="00603846">
        <w:rPr>
          <w:noProof/>
          <w:lang w:val="ru-RU"/>
        </w:rPr>
        <w:t>1.</w:t>
      </w:r>
      <w:r w:rsidR="00603846"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Введение</w:t>
      </w:r>
      <w:r w:rsidR="00603846"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Назначение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Способы классификации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B368F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Классификация пользователей</w:t>
      </w:r>
      <w:r w:rsidRPr="00603846">
        <w:rPr>
          <w:noProof/>
          <w:lang w:val="ru-RU"/>
        </w:rPr>
        <w:tab/>
      </w:r>
      <w:r w:rsidR="00B368F6">
        <w:rPr>
          <w:noProof/>
          <w:lang w:val="ru-RU"/>
        </w:rPr>
        <w:t>4</w:t>
      </w:r>
    </w:p>
    <w:p w:rsidR="00024D26" w:rsidRPr="00EA326E" w:rsidRDefault="00603846" w:rsidP="00024D26">
      <w:pPr>
        <w:pStyle w:val="10"/>
        <w:tabs>
          <w:tab w:val="left" w:pos="432"/>
        </w:tabs>
        <w:rPr>
          <w:noProof/>
          <w:lang w:val="ru-RU"/>
        </w:rPr>
      </w:pPr>
      <w:r w:rsidRPr="00603846">
        <w:rPr>
          <w:noProof/>
          <w:lang w:val="ru-RU"/>
        </w:rPr>
        <w:t>3.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Описание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024D26" w:rsidRPr="000E0887" w:rsidRDefault="00024D26" w:rsidP="00024D2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>
        <w:rPr>
          <w:noProof/>
          <w:lang w:val="ru-RU"/>
        </w:rPr>
        <w:t>4</w:t>
      </w:r>
      <w:r w:rsidRPr="00603846">
        <w:rPr>
          <w:noProof/>
          <w:lang w:val="ru-RU"/>
        </w:rPr>
        <w:t>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Диаграмма вариантов использования</w:t>
      </w:r>
      <w:r w:rsidRPr="00603846">
        <w:rPr>
          <w:noProof/>
          <w:lang w:val="ru-RU"/>
        </w:rPr>
        <w:tab/>
      </w:r>
      <w:r w:rsidR="000E0887">
        <w:rPr>
          <w:noProof/>
          <w:lang w:val="ru-RU"/>
        </w:rPr>
        <w:t>7</w:t>
      </w:r>
    </w:p>
    <w:p w:rsidR="00024D26" w:rsidRPr="000E0887" w:rsidRDefault="00024D26" w:rsidP="00024D2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>
        <w:rPr>
          <w:noProof/>
          <w:lang w:val="ru-RU"/>
        </w:rPr>
        <w:t>5</w:t>
      </w:r>
      <w:r w:rsidRPr="00603846">
        <w:rPr>
          <w:noProof/>
          <w:lang w:val="ru-RU"/>
        </w:rPr>
        <w:t>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>
        <w:rPr>
          <w:noProof/>
          <w:lang w:val="ru-RU"/>
        </w:rPr>
        <w:t>Описание вариантов использования</w:t>
      </w:r>
      <w:r w:rsidRPr="00603846">
        <w:rPr>
          <w:noProof/>
          <w:lang w:val="ru-RU"/>
        </w:rPr>
        <w:tab/>
      </w:r>
      <w:r w:rsidR="000E0887">
        <w:rPr>
          <w:noProof/>
          <w:lang w:val="ru-RU"/>
        </w:rPr>
        <w:t>8</w:t>
      </w:r>
    </w:p>
    <w:p w:rsidR="00024D26" w:rsidRPr="00024D26" w:rsidRDefault="00024D26" w:rsidP="00024D26">
      <w:pPr>
        <w:rPr>
          <w:lang w:val="ru-RU"/>
        </w:rPr>
      </w:pPr>
    </w:p>
    <w:p w:rsidR="00E13BB1" w:rsidRPr="00335F5B" w:rsidRDefault="00E13BB1" w:rsidP="00AA7135">
      <w:pPr>
        <w:pStyle w:val="a4"/>
        <w:rPr>
          <w:lang w:val="ru-RU"/>
        </w:rPr>
      </w:pPr>
      <w:r w:rsidRPr="00AA7135">
        <w:fldChar w:fldCharType="end"/>
      </w:r>
      <w:r w:rsidRPr="00335F5B">
        <w:rPr>
          <w:lang w:val="ru-RU"/>
        </w:rPr>
        <w:br w:type="page"/>
      </w:r>
      <w:r w:rsidR="0049531C">
        <w:rPr>
          <w:lang w:val="ru-RU"/>
        </w:rPr>
        <w:lastRenderedPageBreak/>
        <w:t>Действующие лица</w:t>
      </w:r>
    </w:p>
    <w:p w:rsidR="00E13BB1" w:rsidRDefault="0049531C" w:rsidP="003248BC">
      <w:pPr>
        <w:pStyle w:val="1"/>
      </w:pPr>
      <w:bookmarkStart w:id="0" w:name="_Toc19112863"/>
      <w:bookmarkStart w:id="1" w:name="_Toc436203377"/>
      <w:bookmarkStart w:id="2" w:name="_Toc452813577"/>
      <w:r>
        <w:rPr>
          <w:lang w:val="ru-RU"/>
        </w:rPr>
        <w:t>Введение</w:t>
      </w:r>
      <w:r w:rsidR="003248BC" w:rsidRPr="003248BC">
        <w:rPr>
          <w:lang w:val="ru-RU"/>
        </w:rPr>
        <w:t xml:space="preserve"> </w:t>
      </w:r>
      <w:bookmarkEnd w:id="0"/>
    </w:p>
    <w:p w:rsidR="003248BC" w:rsidRPr="003248BC" w:rsidRDefault="0049531C" w:rsidP="003248BC">
      <w:pPr>
        <w:pStyle w:val="2"/>
      </w:pPr>
      <w:r>
        <w:rPr>
          <w:lang w:val="ru-RU"/>
        </w:rPr>
        <w:t>Назначение</w:t>
      </w:r>
    </w:p>
    <w:p w:rsidR="0049531C" w:rsidRDefault="007A263F" w:rsidP="007A263F">
      <w:pPr>
        <w:pStyle w:val="aa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В этом документе представлено описание действующих лиц системы для решения задач на программирование</w:t>
      </w:r>
      <w:r>
        <w:rPr>
          <w:snapToGrid w:val="0"/>
          <w:lang w:val="ru-RU"/>
        </w:rPr>
        <w:t xml:space="preserve"> «</w:t>
      </w:r>
      <w:proofErr w:type="spellStart"/>
      <w:r w:rsidRPr="007A263F">
        <w:rPr>
          <w:snapToGrid w:val="0"/>
          <w:lang w:val="ru-RU"/>
        </w:rPr>
        <w:t>HardCode</w:t>
      </w:r>
      <w:proofErr w:type="spellEnd"/>
      <w:r>
        <w:rPr>
          <w:snapToGrid w:val="0"/>
          <w:lang w:val="ru-RU"/>
        </w:rPr>
        <w:t>»</w:t>
      </w:r>
      <w:r w:rsidRPr="007A263F">
        <w:rPr>
          <w:snapToGrid w:val="0"/>
          <w:lang w:val="ru-RU"/>
        </w:rPr>
        <w:t>.</w:t>
      </w:r>
    </w:p>
    <w:p w:rsidR="00E13BB1" w:rsidRPr="001E12EE" w:rsidRDefault="0049531C" w:rsidP="001E12EE">
      <w:pPr>
        <w:pStyle w:val="2"/>
        <w:rPr>
          <w:lang w:val="ru-RU"/>
        </w:rPr>
      </w:pPr>
      <w:r>
        <w:rPr>
          <w:lang w:val="ru-RU"/>
        </w:rPr>
        <w:t>Способы классификации</w:t>
      </w:r>
    </w:p>
    <w:p w:rsidR="007A263F" w:rsidRPr="007A263F" w:rsidRDefault="007A263F" w:rsidP="00D17179">
      <w:pPr>
        <w:pStyle w:val="aa"/>
        <w:spacing w:line="240" w:lineRule="auto"/>
        <w:ind w:left="709"/>
        <w:jc w:val="both"/>
        <w:rPr>
          <w:snapToGrid w:val="0"/>
          <w:lang w:val="ru-RU"/>
        </w:rPr>
      </w:pPr>
      <w:bookmarkStart w:id="3" w:name="_Toc456598589"/>
      <w:bookmarkStart w:id="4" w:name="_Toc456600920"/>
      <w:bookmarkStart w:id="5" w:name="_Toc456662659"/>
      <w:r w:rsidRPr="007A263F">
        <w:rPr>
          <w:snapToGrid w:val="0"/>
          <w:lang w:val="ru-RU"/>
        </w:rPr>
        <w:t>Пользователи системы классифиц</w:t>
      </w:r>
      <w:r>
        <w:rPr>
          <w:snapToGrid w:val="0"/>
          <w:lang w:val="ru-RU"/>
        </w:rPr>
        <w:t>ируются по следующим признакам: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>
        <w:rPr>
          <w:snapToGrid w:val="0"/>
          <w:lang w:val="ru-RU"/>
        </w:rPr>
        <w:t>права доступа к системе;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опыт рабо</w:t>
      </w:r>
      <w:r>
        <w:rPr>
          <w:snapToGrid w:val="0"/>
          <w:lang w:val="ru-RU"/>
        </w:rPr>
        <w:t>ты с ИС и компьютерами в целом;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задачи</w:t>
      </w:r>
      <w:r>
        <w:rPr>
          <w:snapToGrid w:val="0"/>
          <w:lang w:val="ru-RU"/>
        </w:rPr>
        <w:t>, которые приходится выполнять;</w:t>
      </w:r>
    </w:p>
    <w:p w:rsidR="00E13BB1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частота использования ИС.</w:t>
      </w:r>
    </w:p>
    <w:p w:rsidR="00771162" w:rsidRPr="0049531C" w:rsidRDefault="0049531C" w:rsidP="00771162">
      <w:pPr>
        <w:pStyle w:val="1"/>
      </w:pPr>
      <w:bookmarkStart w:id="6" w:name="_Toc19112869"/>
      <w:bookmarkEnd w:id="1"/>
      <w:bookmarkEnd w:id="2"/>
      <w:bookmarkEnd w:id="3"/>
      <w:bookmarkEnd w:id="4"/>
      <w:bookmarkEnd w:id="5"/>
      <w:r>
        <w:rPr>
          <w:lang w:val="ru-RU"/>
        </w:rPr>
        <w:t>Классификация пользователей</w:t>
      </w:r>
      <w:r w:rsidR="003248BC" w:rsidRPr="003248BC">
        <w:rPr>
          <w:lang w:val="ru-RU"/>
        </w:rPr>
        <w:t xml:space="preserve"> </w:t>
      </w:r>
      <w:bookmarkEnd w:id="6"/>
    </w:p>
    <w:p w:rsidR="0049531C" w:rsidRDefault="00335F5B" w:rsidP="0049531C">
      <w:pPr>
        <w:ind w:left="709"/>
        <w:rPr>
          <w:lang w:val="ru-RU"/>
        </w:rPr>
      </w:pPr>
      <w:r>
        <w:rPr>
          <w:lang w:val="ru-RU"/>
        </w:rPr>
        <w:t>На рисунках 1-4 показаны классификации пользователей</w:t>
      </w:r>
      <w:r w:rsidR="00B368F6">
        <w:rPr>
          <w:lang w:val="ru-RU"/>
        </w:rPr>
        <w:t xml:space="preserve"> по различным критериям</w:t>
      </w:r>
      <w:r>
        <w:rPr>
          <w:lang w:val="ru-RU"/>
        </w:rPr>
        <w:t>.</w:t>
      </w:r>
    </w:p>
    <w:p w:rsidR="00335F5B" w:rsidRDefault="00B368F6" w:rsidP="00B368F6">
      <w:pPr>
        <w:jc w:val="center"/>
        <w:rPr>
          <w:lang w:val="ru-RU"/>
        </w:rPr>
      </w:pPr>
      <w:r w:rsidRPr="00B368F6">
        <w:rPr>
          <w:noProof/>
          <w:lang w:val="ru-RU"/>
        </w:rPr>
        <w:drawing>
          <wp:inline distT="0" distB="0" distL="0" distR="0" wp14:anchorId="589A6063" wp14:editId="3105046F">
            <wp:extent cx="4552950" cy="2708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833" cy="27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Рисунок 1 – классификация по правам доступа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noProof/>
          <w:lang w:val="ru-RU"/>
        </w:rPr>
        <w:lastRenderedPageBreak/>
        <w:drawing>
          <wp:inline distT="0" distB="0" distL="0" distR="0" wp14:anchorId="2911B52E" wp14:editId="1BF15751">
            <wp:extent cx="3886200" cy="27909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20" cy="279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</w:t>
      </w:r>
      <w:r>
        <w:rPr>
          <w:i/>
          <w:lang w:val="ru-RU"/>
        </w:rPr>
        <w:t>исунок 2</w:t>
      </w:r>
      <w:r w:rsidRPr="00B368F6">
        <w:rPr>
          <w:i/>
          <w:lang w:val="ru-RU"/>
        </w:rPr>
        <w:t xml:space="preserve"> – классификация </w:t>
      </w:r>
      <w:r>
        <w:rPr>
          <w:i/>
          <w:lang w:val="ru-RU"/>
        </w:rPr>
        <w:t>по опыту пользования ИС и компьютеров в целом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noProof/>
          <w:lang w:val="ru-RU"/>
        </w:rPr>
        <w:drawing>
          <wp:inline distT="0" distB="0" distL="0" distR="0" wp14:anchorId="3BB6CF3C" wp14:editId="3657D66F">
            <wp:extent cx="5724525" cy="304635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282" cy="30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 xml:space="preserve">Рисунок </w:t>
      </w:r>
      <w:r>
        <w:rPr>
          <w:i/>
          <w:lang w:val="ru-RU"/>
        </w:rPr>
        <w:t>3</w:t>
      </w:r>
      <w:r w:rsidRPr="00B368F6">
        <w:rPr>
          <w:i/>
          <w:lang w:val="ru-RU"/>
        </w:rPr>
        <w:t xml:space="preserve"> – классификация </w:t>
      </w:r>
      <w:r>
        <w:rPr>
          <w:i/>
          <w:lang w:val="ru-RU"/>
        </w:rPr>
        <w:t>по выполняемым задачам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noProof/>
          <w:lang w:val="ru-RU"/>
        </w:rPr>
        <w:lastRenderedPageBreak/>
        <w:drawing>
          <wp:inline distT="0" distB="0" distL="0" distR="0" wp14:anchorId="32083EA5" wp14:editId="4722E2B4">
            <wp:extent cx="5238750" cy="292944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057" cy="29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</w:t>
      </w:r>
      <w:r>
        <w:rPr>
          <w:i/>
          <w:lang w:val="ru-RU"/>
        </w:rPr>
        <w:t>исунок 4</w:t>
      </w:r>
      <w:r w:rsidRPr="00B368F6">
        <w:rPr>
          <w:i/>
          <w:lang w:val="ru-RU"/>
        </w:rPr>
        <w:t xml:space="preserve"> – классификация </w:t>
      </w:r>
      <w:r w:rsidR="009A28E5">
        <w:rPr>
          <w:i/>
          <w:lang w:val="ru-RU"/>
        </w:rPr>
        <w:t>по частоте использования ИС</w:t>
      </w:r>
    </w:p>
    <w:p w:rsidR="00B368F6" w:rsidRDefault="00B368F6" w:rsidP="0049531C">
      <w:pPr>
        <w:ind w:left="709"/>
        <w:rPr>
          <w:lang w:val="ru-RU"/>
        </w:rPr>
      </w:pPr>
    </w:p>
    <w:p w:rsidR="0049531C" w:rsidRDefault="0049531C">
      <w:pPr>
        <w:rPr>
          <w:lang w:val="ru-RU"/>
        </w:rPr>
      </w:pPr>
    </w:p>
    <w:p w:rsidR="004F40A1" w:rsidRPr="0049531C" w:rsidRDefault="0049531C" w:rsidP="0049531C">
      <w:pPr>
        <w:pStyle w:val="1"/>
      </w:pPr>
      <w:bookmarkStart w:id="7" w:name="_Toc436203381"/>
      <w:r>
        <w:rPr>
          <w:lang w:val="ru-RU"/>
        </w:rPr>
        <w:t>Описание пользователей</w:t>
      </w:r>
      <w:bookmarkEnd w:id="7"/>
    </w:p>
    <w:p w:rsidR="004F40A1" w:rsidRDefault="00401857" w:rsidP="0049531C">
      <w:pPr>
        <w:pStyle w:val="Paragraph2"/>
        <w:ind w:left="709"/>
        <w:rPr>
          <w:snapToGrid w:val="0"/>
          <w:lang w:val="ru-RU"/>
        </w:rPr>
      </w:pPr>
      <w:r>
        <w:rPr>
          <w:snapToGrid w:val="0"/>
          <w:lang w:val="ru-RU"/>
        </w:rPr>
        <w:t xml:space="preserve">В таблице 1 приведено описание пользователей. Определено, какие </w:t>
      </w:r>
      <w:proofErr w:type="spellStart"/>
      <w:r>
        <w:rPr>
          <w:snapToGrid w:val="0"/>
          <w:lang w:val="ru-RU"/>
        </w:rPr>
        <w:t>актором</w:t>
      </w:r>
      <w:proofErr w:type="spellEnd"/>
      <w:r>
        <w:rPr>
          <w:snapToGrid w:val="0"/>
          <w:lang w:val="ru-RU"/>
        </w:rPr>
        <w:t xml:space="preserve"> является каждый пользователь.</w:t>
      </w:r>
    </w:p>
    <w:p w:rsidR="00401857" w:rsidRPr="00401857" w:rsidRDefault="00401857" w:rsidP="00401857">
      <w:pPr>
        <w:pStyle w:val="Paragraph2"/>
        <w:ind w:left="709"/>
        <w:jc w:val="right"/>
        <w:rPr>
          <w:i/>
          <w:snapToGrid w:val="0"/>
          <w:lang w:val="ru-RU"/>
        </w:rPr>
      </w:pPr>
      <w:r w:rsidRPr="00401857">
        <w:rPr>
          <w:i/>
          <w:snapToGrid w:val="0"/>
          <w:lang w:val="ru-RU"/>
        </w:rPr>
        <w:t>Таблица 1 – Описание пользователей.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950"/>
        <w:gridCol w:w="1537"/>
        <w:gridCol w:w="2142"/>
      </w:tblGrid>
      <w:tr w:rsidR="00401857" w:rsidRPr="00CD6173" w:rsidTr="00697B76">
        <w:trPr>
          <w:trHeight w:val="33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Целевая аудитория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Отношение к действующему лицу (</w:t>
            </w:r>
            <w:proofErr w:type="spellStart"/>
            <w:r w:rsidRPr="00401857">
              <w:rPr>
                <w:b/>
                <w:color w:val="0F1115"/>
                <w:lang w:val="ru-RU"/>
              </w:rPr>
              <w:t>actor</w:t>
            </w:r>
            <w:proofErr w:type="spellEnd"/>
            <w:r w:rsidRPr="00401857">
              <w:rPr>
                <w:b/>
                <w:color w:val="0F1115"/>
                <w:lang w:val="ru-RU"/>
              </w:rPr>
              <w:t>)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Студент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студент, я хочу отправлять решения задач на проверку и получать мгновенный вердикт, чтобы учиться на своих ошибках и не ждать проверки преподавателя.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D84446">
        <w:trPr>
          <w:trHeight w:val="28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Преподаватель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преподаватель, я хочу создавать курсы, модули и задачи, добавлять тесты и просматривать статистику студентов, чтобы эффективно управлять учебным процессом.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администратор, я хочу управлять пользователями, назначать роли и контролировать работу системы, чтобы обеспечивать её бесперебойное функционирование и безопасность.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D84446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lastRenderedPageBreak/>
              <w:t>Новый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новый пользователь, я хочу, чтобы система содержала интуитивно понятный интерфейс и справку.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Продвинутый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продвинутый пользователь, я хочу, чтобы система обладала большой гибкостью настроек и поддерживала горячие клавиши.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Случайный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Заходит в систему, чтобы просмотреть список задач или условия, не создаёт аккаунт. Для возможного привлечения система должна иметь возможность быстрой регистрации.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Постоянный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постоянный пользователь, я хочу, чтобы система сохраняла мою историю решений и отправленных попыток.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</w:tbl>
    <w:p w:rsidR="007858EC" w:rsidRDefault="007858EC" w:rsidP="00413B73">
      <w:pPr>
        <w:pStyle w:val="1"/>
        <w:keepLines/>
        <w:rPr>
          <w:lang w:val="ru-RU"/>
        </w:rPr>
      </w:pPr>
      <w:r>
        <w:rPr>
          <w:lang w:val="ru-RU"/>
        </w:rPr>
        <w:t>Описание пользователей</w:t>
      </w:r>
    </w:p>
    <w:p w:rsidR="007858EC" w:rsidRDefault="007858EC" w:rsidP="00413B73">
      <w:pPr>
        <w:keepNext/>
        <w:keepLines/>
        <w:ind w:left="709"/>
        <w:rPr>
          <w:snapToGrid w:val="0"/>
          <w:lang w:val="ru-RU"/>
        </w:rPr>
      </w:pPr>
      <w:r>
        <w:rPr>
          <w:snapToGrid w:val="0"/>
          <w:lang w:val="ru-RU"/>
        </w:rPr>
        <w:t>В рисунке 5 приведена диаграмма использования.</w:t>
      </w:r>
    </w:p>
    <w:p w:rsidR="007858EC" w:rsidRDefault="00CD6173" w:rsidP="007858EC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514975" cy="3576324"/>
            <wp:effectExtent l="0" t="0" r="0" b="5080"/>
            <wp:docPr id="2" name="Рисунок 2" descr="C:\Users\mazer300\Downloads\Диаграмма без названия-Страница-3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Диаграмма без названия-Страница-3.drawio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857" cy="357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8EC" w:rsidRPr="007858EC" w:rsidRDefault="007858EC" w:rsidP="007858EC">
      <w:pPr>
        <w:jc w:val="center"/>
        <w:rPr>
          <w:i/>
          <w:lang w:val="ru-RU"/>
        </w:rPr>
      </w:pPr>
      <w:r w:rsidRPr="00B368F6">
        <w:rPr>
          <w:i/>
          <w:lang w:val="ru-RU"/>
        </w:rPr>
        <w:t xml:space="preserve">Рисунок </w:t>
      </w:r>
      <w:r w:rsidR="001E02BB">
        <w:rPr>
          <w:i/>
          <w:lang w:val="ru-RU"/>
        </w:rPr>
        <w:t>5</w:t>
      </w:r>
      <w:r w:rsidRPr="00B368F6">
        <w:rPr>
          <w:i/>
          <w:lang w:val="ru-RU"/>
        </w:rPr>
        <w:t xml:space="preserve"> – </w:t>
      </w:r>
      <w:r w:rsidR="001E02BB">
        <w:rPr>
          <w:i/>
          <w:lang w:val="ru-RU"/>
        </w:rPr>
        <w:t>Диаграмма вариантов использования системы</w:t>
      </w:r>
    </w:p>
    <w:p w:rsidR="007858EC" w:rsidRPr="007858EC" w:rsidRDefault="007858EC" w:rsidP="007858EC">
      <w:pPr>
        <w:ind w:left="709"/>
        <w:rPr>
          <w:lang w:val="ru-RU"/>
        </w:rPr>
      </w:pPr>
    </w:p>
    <w:p w:rsidR="007858EC" w:rsidRDefault="007858EC" w:rsidP="00413B73">
      <w:pPr>
        <w:pStyle w:val="1"/>
        <w:keepLines/>
        <w:rPr>
          <w:lang w:val="ru-RU"/>
        </w:rPr>
      </w:pPr>
      <w:r>
        <w:rPr>
          <w:lang w:val="ru-RU"/>
        </w:rPr>
        <w:lastRenderedPageBreak/>
        <w:t>Описание пользователей</w:t>
      </w:r>
    </w:p>
    <w:p w:rsidR="007858EC" w:rsidRDefault="007858EC" w:rsidP="00413B73">
      <w:pPr>
        <w:keepNext/>
        <w:keepLines/>
        <w:ind w:left="709"/>
        <w:rPr>
          <w:snapToGrid w:val="0"/>
          <w:lang w:val="ru-RU"/>
        </w:rPr>
      </w:pPr>
      <w:r>
        <w:rPr>
          <w:snapToGrid w:val="0"/>
          <w:lang w:val="ru-RU"/>
        </w:rPr>
        <w:t>В таблицах</w:t>
      </w:r>
      <w:r w:rsidR="00DD7280">
        <w:rPr>
          <w:snapToGrid w:val="0"/>
          <w:lang w:val="ru-RU"/>
        </w:rPr>
        <w:t xml:space="preserve"> 2-</w:t>
      </w:r>
      <w:r w:rsidR="00C73451">
        <w:rPr>
          <w:snapToGrid w:val="0"/>
          <w:lang w:val="ru-RU"/>
        </w:rPr>
        <w:t>20</w:t>
      </w:r>
      <w:bookmarkStart w:id="8" w:name="_GoBack"/>
      <w:bookmarkEnd w:id="8"/>
      <w:r>
        <w:rPr>
          <w:snapToGrid w:val="0"/>
          <w:lang w:val="ru-RU"/>
        </w:rPr>
        <w:t xml:space="preserve"> приведены варианты использования системы</w:t>
      </w:r>
    </w:p>
    <w:p w:rsidR="0031430E" w:rsidRPr="0031430E" w:rsidRDefault="0031430E" w:rsidP="0031430E">
      <w:pPr>
        <w:keepNext/>
        <w:keepLines/>
        <w:ind w:left="709"/>
        <w:jc w:val="right"/>
        <w:rPr>
          <w:i/>
          <w:lang w:val="ru-RU"/>
        </w:rPr>
      </w:pPr>
      <w:r w:rsidRPr="0031430E">
        <w:rPr>
          <w:i/>
          <w:snapToGrid w:val="0"/>
          <w:lang w:val="ru-RU"/>
        </w:rPr>
        <w:t xml:space="preserve">Таблица 2 –UC-1.1: Авторизация через LTI-запуск 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31430E" w:rsidRPr="0031430E" w:rsidTr="0031430E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Параметр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Значение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Уникальный идентификатор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UC-1.1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Автор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proofErr w:type="spellStart"/>
            <w:r w:rsidRPr="0031430E">
              <w:rPr>
                <w:color w:val="0F1115"/>
                <w:lang w:val="ru-RU"/>
              </w:rPr>
              <w:t>Пачев</w:t>
            </w:r>
            <w:proofErr w:type="spellEnd"/>
            <w:r w:rsidRPr="0031430E">
              <w:rPr>
                <w:color w:val="0F1115"/>
                <w:lang w:val="ru-RU"/>
              </w:rPr>
              <w:t xml:space="preserve"> Д.К.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Название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Авторизация через LTI-запуск</w:t>
            </w:r>
          </w:p>
        </w:tc>
      </w:tr>
      <w:tr w:rsidR="0031430E" w:rsidRPr="00CD6173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Краткое описание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Пользователь переходит по LTI-ссылке из </w:t>
            </w:r>
            <w:proofErr w:type="spellStart"/>
            <w:r w:rsidRPr="0031430E">
              <w:rPr>
                <w:color w:val="0F1115"/>
                <w:lang w:val="ru-RU"/>
              </w:rPr>
              <w:t>Moodle</w:t>
            </w:r>
            <w:proofErr w:type="spellEnd"/>
            <w:r w:rsidRPr="0031430E">
              <w:rPr>
                <w:color w:val="0F1115"/>
                <w:lang w:val="ru-RU"/>
              </w:rPr>
              <w:t>, система идентифицирует его и открывает соответствующий модуль тестирования.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Действующие лица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Студент, Преподаватель, Администратор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Связанные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UC-1.2, UC-2.1</w:t>
            </w:r>
          </w:p>
        </w:tc>
      </w:tr>
      <w:tr w:rsidR="0031430E" w:rsidRPr="0031430E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Частота использования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Высокая (при каждом входе)</w:t>
            </w:r>
          </w:p>
        </w:tc>
      </w:tr>
      <w:tr w:rsidR="0031430E" w:rsidRPr="00CD6173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Предварительные условия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Пользователь авторизован в LMS </w:t>
            </w:r>
            <w:proofErr w:type="spellStart"/>
            <w:r w:rsidRPr="0031430E">
              <w:rPr>
                <w:color w:val="0F1115"/>
                <w:lang w:val="ru-RU"/>
              </w:rPr>
              <w:t>Moodle</w:t>
            </w:r>
            <w:proofErr w:type="spellEnd"/>
            <w:r w:rsidRPr="0031430E">
              <w:rPr>
                <w:color w:val="0F1115"/>
                <w:lang w:val="ru-RU"/>
              </w:rPr>
              <w:t>; система интегрирована с LMS через LTI.</w:t>
            </w:r>
          </w:p>
        </w:tc>
      </w:tr>
      <w:tr w:rsidR="0031430E" w:rsidRPr="00CD6173" w:rsidTr="0021755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Выходные условия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Пользователь авторизован в системе </w:t>
            </w:r>
            <w:proofErr w:type="spellStart"/>
            <w:r w:rsidRPr="0031430E">
              <w:rPr>
                <w:color w:val="0F1115"/>
                <w:lang w:val="ru-RU"/>
              </w:rPr>
              <w:t>HardCode</w:t>
            </w:r>
            <w:proofErr w:type="spellEnd"/>
            <w:r w:rsidRPr="0031430E">
              <w:rPr>
                <w:color w:val="0F1115"/>
                <w:lang w:val="ru-RU"/>
              </w:rPr>
              <w:t>; открыт нужный модуль тестирования.</w:t>
            </w:r>
          </w:p>
        </w:tc>
      </w:tr>
      <w:tr w:rsidR="00217558" w:rsidRPr="00CD6173" w:rsidTr="00217558">
        <w:trPr>
          <w:trHeight w:val="11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17558" w:rsidRPr="0031430E" w:rsidRDefault="00217558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Нормальный поток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17558" w:rsidRPr="0031430E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1. Пользователь переходит по LTI-ссылке задачи в курсе </w:t>
            </w:r>
            <w:proofErr w:type="spellStart"/>
            <w:r w:rsidRPr="0031430E">
              <w:rPr>
                <w:color w:val="0F1115"/>
                <w:lang w:val="ru-RU"/>
              </w:rPr>
              <w:t>Moodle</w:t>
            </w:r>
            <w:proofErr w:type="spellEnd"/>
            <w:r w:rsidRPr="0031430E">
              <w:rPr>
                <w:color w:val="0F1115"/>
                <w:lang w:val="ru-RU"/>
              </w:rPr>
              <w:t>.</w:t>
            </w:r>
          </w:p>
          <w:p w:rsidR="00217558" w:rsidRPr="0031430E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2. Система получает данные о пользователе и идентификаторе задачи. Выполняет вход или добавляет новую запись в БД.</w:t>
            </w:r>
          </w:p>
          <w:p w:rsidR="00217558" w:rsidRPr="0031430E" w:rsidRDefault="00217558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3. Система выдаёт сообщение об успешной авторизации.</w:t>
            </w:r>
          </w:p>
          <w:p w:rsidR="00217558" w:rsidRPr="0031430E" w:rsidRDefault="00217558" w:rsidP="00217558">
            <w:pPr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4. Система открывает необходимый модуль тестирования.</w:t>
            </w:r>
          </w:p>
        </w:tc>
      </w:tr>
      <w:tr w:rsidR="0031430E" w:rsidRPr="00CD6173" w:rsidTr="0021755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Альтернативные направления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A.1. Идентификатор задачи не найден в БД — переход на страницу выбора класса задач (UC-2.1).</w:t>
            </w:r>
          </w:p>
        </w:tc>
      </w:tr>
      <w:tr w:rsidR="0031430E" w:rsidRPr="00CD6173" w:rsidTr="0021755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Исключения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E.1. Ошибка </w:t>
            </w:r>
            <w:proofErr w:type="spellStart"/>
            <w:r w:rsidRPr="0031430E">
              <w:rPr>
                <w:color w:val="0F1115"/>
                <w:lang w:val="ru-RU"/>
              </w:rPr>
              <w:t>валидации</w:t>
            </w:r>
            <w:proofErr w:type="spellEnd"/>
            <w:r w:rsidRPr="0031430E">
              <w:rPr>
                <w:color w:val="0F1115"/>
                <w:lang w:val="ru-RU"/>
              </w:rPr>
              <w:t xml:space="preserve"> LTI-</w:t>
            </w:r>
            <w:proofErr w:type="spellStart"/>
            <w:r w:rsidRPr="0031430E">
              <w:rPr>
                <w:color w:val="0F1115"/>
                <w:lang w:val="ru-RU"/>
              </w:rPr>
              <w:t>токена</w:t>
            </w:r>
            <w:proofErr w:type="spellEnd"/>
            <w:r w:rsidRPr="0031430E">
              <w:rPr>
                <w:color w:val="0F1115"/>
                <w:lang w:val="ru-RU"/>
              </w:rPr>
              <w:t xml:space="preserve"> — отказ в доступе, перенаправление в </w:t>
            </w:r>
            <w:proofErr w:type="spellStart"/>
            <w:r w:rsidRPr="0031430E">
              <w:rPr>
                <w:color w:val="0F1115"/>
                <w:lang w:val="ru-RU"/>
              </w:rPr>
              <w:t>Moodle</w:t>
            </w:r>
            <w:proofErr w:type="spellEnd"/>
            <w:r w:rsidRPr="0031430E">
              <w:rPr>
                <w:color w:val="0F1115"/>
                <w:lang w:val="ru-RU"/>
              </w:rPr>
              <w:t>.</w:t>
            </w:r>
          </w:p>
        </w:tc>
      </w:tr>
      <w:tr w:rsidR="0031430E" w:rsidRPr="00CD6173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Бизнес-правила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Пользователи с ролью «Студент» получают доступ только к задачам своих курсов.</w:t>
            </w:r>
          </w:p>
        </w:tc>
      </w:tr>
      <w:tr w:rsidR="0031430E" w:rsidRPr="00CD6173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6D206E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>Специальные требования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1430E" w:rsidRPr="0031430E" w:rsidRDefault="0031430E" w:rsidP="00217558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31430E">
              <w:rPr>
                <w:color w:val="0F1115"/>
                <w:lang w:val="ru-RU"/>
              </w:rPr>
              <w:t xml:space="preserve">Использование протокола </w:t>
            </w:r>
            <w:proofErr w:type="spellStart"/>
            <w:r w:rsidRPr="0031430E">
              <w:rPr>
                <w:color w:val="0F1115"/>
                <w:lang w:val="ru-RU"/>
              </w:rPr>
              <w:t>OpenID</w:t>
            </w:r>
            <w:proofErr w:type="spellEnd"/>
            <w:r w:rsidRPr="0031430E">
              <w:rPr>
                <w:color w:val="0F1115"/>
                <w:lang w:val="ru-RU"/>
              </w:rPr>
              <w:t xml:space="preserve"> </w:t>
            </w:r>
            <w:proofErr w:type="spellStart"/>
            <w:r w:rsidRPr="0031430E">
              <w:rPr>
                <w:color w:val="0F1115"/>
                <w:lang w:val="ru-RU"/>
              </w:rPr>
              <w:t>Connect</w:t>
            </w:r>
            <w:proofErr w:type="spellEnd"/>
            <w:r w:rsidRPr="0031430E">
              <w:rPr>
                <w:color w:val="0F1115"/>
                <w:lang w:val="ru-RU"/>
              </w:rPr>
              <w:t xml:space="preserve"> поверх </w:t>
            </w:r>
            <w:proofErr w:type="spellStart"/>
            <w:r w:rsidRPr="0031430E">
              <w:rPr>
                <w:color w:val="0F1115"/>
                <w:lang w:val="ru-RU"/>
              </w:rPr>
              <w:t>OAuth</w:t>
            </w:r>
            <w:proofErr w:type="spellEnd"/>
            <w:r w:rsidRPr="0031430E">
              <w:rPr>
                <w:color w:val="0F1115"/>
                <w:lang w:val="ru-RU"/>
              </w:rPr>
              <w:t xml:space="preserve"> 2.0.</w:t>
            </w:r>
          </w:p>
        </w:tc>
      </w:tr>
    </w:tbl>
    <w:p w:rsidR="0031430E" w:rsidRDefault="0031430E" w:rsidP="0031430E">
      <w:pPr>
        <w:keepNext/>
        <w:keepLines/>
        <w:ind w:left="709"/>
        <w:jc w:val="right"/>
        <w:rPr>
          <w:i/>
          <w:snapToGrid w:val="0"/>
          <w:lang w:val="ru-RU"/>
        </w:rPr>
      </w:pPr>
    </w:p>
    <w:p w:rsidR="0031430E" w:rsidRPr="0031430E" w:rsidRDefault="0031430E" w:rsidP="0031430E">
      <w:pPr>
        <w:keepNext/>
        <w:keepLines/>
        <w:ind w:left="709"/>
        <w:jc w:val="right"/>
        <w:rPr>
          <w:i/>
          <w:lang w:val="ru-RU"/>
        </w:rPr>
      </w:pPr>
      <w:r w:rsidRPr="0031430E">
        <w:rPr>
          <w:i/>
          <w:snapToGrid w:val="0"/>
          <w:lang w:val="ru-RU"/>
        </w:rPr>
        <w:t>Т</w:t>
      </w:r>
      <w:r>
        <w:rPr>
          <w:i/>
          <w:snapToGrid w:val="0"/>
          <w:lang w:val="ru-RU"/>
        </w:rPr>
        <w:t>аблица 3</w:t>
      </w:r>
      <w:r w:rsidRPr="0031430E">
        <w:rPr>
          <w:i/>
          <w:snapToGrid w:val="0"/>
          <w:lang w:val="ru-RU"/>
        </w:rPr>
        <w:t xml:space="preserve"> –</w:t>
      </w:r>
      <w:r w:rsidRPr="0031430E">
        <w:rPr>
          <w:lang w:val="ru-RU"/>
        </w:rPr>
        <w:t xml:space="preserve"> </w:t>
      </w:r>
      <w:r w:rsidRPr="0031430E">
        <w:rPr>
          <w:i/>
          <w:snapToGrid w:val="0"/>
          <w:lang w:val="ru-RU"/>
        </w:rPr>
        <w:t xml:space="preserve">UC-1.2: Передача результата в </w:t>
      </w:r>
      <w:proofErr w:type="spellStart"/>
      <w:r w:rsidRPr="0031430E">
        <w:rPr>
          <w:i/>
          <w:snapToGrid w:val="0"/>
          <w:lang w:val="ru-RU"/>
        </w:rPr>
        <w:t>Moodle</w:t>
      </w:r>
      <w:proofErr w:type="spellEnd"/>
      <w:r w:rsidRPr="0031430E">
        <w:rPr>
          <w:i/>
          <w:snapToGrid w:val="0"/>
          <w:lang w:val="ru-RU"/>
        </w:rPr>
        <w:t xml:space="preserve"> 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31430E" w:rsidRPr="0031430E" w:rsidTr="00B66A03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Параметр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Значение</w:t>
            </w:r>
            <w:proofErr w:type="spellEnd"/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Уникальный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идентификатор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r w:rsidRPr="00C17B13">
              <w:t>UC-1.2</w:t>
            </w:r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Автор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Пачев</w:t>
            </w:r>
            <w:proofErr w:type="spellEnd"/>
            <w:r w:rsidRPr="00C17B13">
              <w:t xml:space="preserve"> Д.К.</w:t>
            </w:r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Название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Передача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результата</w:t>
            </w:r>
            <w:proofErr w:type="spellEnd"/>
            <w:r w:rsidRPr="00C17B13">
              <w:t xml:space="preserve"> в Moodle</w:t>
            </w:r>
          </w:p>
        </w:tc>
      </w:tr>
      <w:tr w:rsidR="0031430E" w:rsidRPr="00CD6173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Краткое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описание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 xml:space="preserve">Система формирует итоговый результат тестирования и отправляет его в </w:t>
            </w:r>
            <w:r w:rsidRPr="00C17B13">
              <w:t>Moodle</w:t>
            </w:r>
            <w:r w:rsidRPr="0031430E">
              <w:rPr>
                <w:lang w:val="ru-RU"/>
              </w:rPr>
              <w:t xml:space="preserve"> для фиксации в журнале успеваемости.</w:t>
            </w:r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Действующие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лица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Студент</w:t>
            </w:r>
            <w:proofErr w:type="spellEnd"/>
            <w:r w:rsidRPr="00C17B13">
              <w:t xml:space="preserve">, </w:t>
            </w:r>
            <w:proofErr w:type="spellStart"/>
            <w:r w:rsidRPr="00C17B13">
              <w:t>Преподаватель</w:t>
            </w:r>
            <w:proofErr w:type="spellEnd"/>
            <w:r w:rsidRPr="00C17B13">
              <w:t xml:space="preserve">, </w:t>
            </w:r>
            <w:proofErr w:type="spellStart"/>
            <w:r w:rsidRPr="00C17B13">
              <w:t>Администратор</w:t>
            </w:r>
            <w:proofErr w:type="spellEnd"/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Связанные</w:t>
            </w:r>
            <w:proofErr w:type="spellEnd"/>
            <w:r w:rsidRPr="00C17B13">
              <w:t xml:space="preserve">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r w:rsidRPr="00C17B13">
              <w:t>UC-1.1, UC-2.8 (include), UC-4.1 (include)</w:t>
            </w:r>
          </w:p>
        </w:tc>
      </w:tr>
      <w:tr w:rsidR="0031430E" w:rsidRPr="00CD6173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Частота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использования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>Высокая (при завершении тестирования, при ручной корректировке)</w:t>
            </w:r>
          </w:p>
        </w:tc>
      </w:tr>
      <w:tr w:rsidR="0031430E" w:rsidRPr="0031430E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Предварительные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r w:rsidRPr="0031430E">
              <w:rPr>
                <w:lang w:val="ru-RU"/>
              </w:rPr>
              <w:t>Сессия завершена (</w:t>
            </w:r>
            <w:r w:rsidRPr="00C17B13">
              <w:t>UC</w:t>
            </w:r>
            <w:r w:rsidRPr="0031430E">
              <w:rPr>
                <w:lang w:val="ru-RU"/>
              </w:rPr>
              <w:t>-2.8) или выполнена ручная корректировка (</w:t>
            </w:r>
            <w:r w:rsidRPr="00C17B13">
              <w:t>UC</w:t>
            </w:r>
            <w:r w:rsidRPr="0031430E">
              <w:rPr>
                <w:lang w:val="ru-RU"/>
              </w:rPr>
              <w:t xml:space="preserve">-4.1). </w:t>
            </w:r>
            <w:proofErr w:type="spellStart"/>
            <w:r w:rsidRPr="00C17B13">
              <w:t>Настроена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интеграция</w:t>
            </w:r>
            <w:proofErr w:type="spellEnd"/>
            <w:r w:rsidRPr="00C17B13">
              <w:t xml:space="preserve"> с Moodle.</w:t>
            </w:r>
          </w:p>
        </w:tc>
      </w:tr>
      <w:tr w:rsidR="0031430E" w:rsidRPr="00CD6173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Выходные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 xml:space="preserve">Результат зафиксирован в журнале успеваемости </w:t>
            </w:r>
            <w:r w:rsidRPr="00C17B13">
              <w:t>Moodle</w:t>
            </w:r>
            <w:r w:rsidRPr="0031430E">
              <w:rPr>
                <w:lang w:val="ru-RU"/>
              </w:rPr>
              <w:t>.</w:t>
            </w:r>
          </w:p>
        </w:tc>
      </w:tr>
      <w:tr w:rsidR="00217558" w:rsidRPr="00CD6173" w:rsidTr="0019047B">
        <w:trPr>
          <w:trHeight w:val="1048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17558" w:rsidRPr="0031430E" w:rsidRDefault="00217558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>Нормальный поток</w:t>
            </w:r>
          </w:p>
          <w:p w:rsidR="00217558" w:rsidRPr="00C17B13" w:rsidRDefault="00217558" w:rsidP="0031430E">
            <w:proofErr w:type="spellStart"/>
            <w:r w:rsidRPr="00C17B13">
              <w:t>Альтернативные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направления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hideMark/>
          </w:tcPr>
          <w:p w:rsidR="00217558" w:rsidRPr="0031430E" w:rsidRDefault="00217558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>1. Система формирует итоговый результат на основе пройденных проверок.</w:t>
            </w:r>
          </w:p>
          <w:p w:rsidR="00217558" w:rsidRPr="0031430E" w:rsidRDefault="00217558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 xml:space="preserve">2. Система отправляет результат в </w:t>
            </w:r>
            <w:r w:rsidRPr="00C17B13">
              <w:t>Moodle</w:t>
            </w:r>
            <w:r w:rsidRPr="0031430E">
              <w:rPr>
                <w:lang w:val="ru-RU"/>
              </w:rPr>
              <w:t>.</w:t>
            </w:r>
          </w:p>
          <w:p w:rsidR="00217558" w:rsidRPr="0031430E" w:rsidRDefault="00217558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 xml:space="preserve">3. </w:t>
            </w:r>
            <w:r w:rsidRPr="00C17B13">
              <w:t>Moodle</w:t>
            </w:r>
            <w:r w:rsidRPr="0031430E">
              <w:rPr>
                <w:lang w:val="ru-RU"/>
              </w:rPr>
              <w:t xml:space="preserve"> фиксирует оценку в журнале студента (добавляет или изменяет существующую).</w:t>
            </w:r>
          </w:p>
        </w:tc>
      </w:tr>
      <w:tr w:rsidR="0031430E" w:rsidRPr="00CD6173" w:rsidTr="0031430E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Альтернативные</w:t>
            </w:r>
            <w:proofErr w:type="spellEnd"/>
            <w:r w:rsidRPr="00C17B13">
              <w:t xml:space="preserve"> </w:t>
            </w:r>
            <w:proofErr w:type="spellStart"/>
            <w:r w:rsidRPr="00C17B13">
              <w:t>направления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C17B13">
              <w:t>A</w:t>
            </w:r>
            <w:r w:rsidRPr="0031430E">
              <w:rPr>
                <w:lang w:val="ru-RU"/>
              </w:rPr>
              <w:t xml:space="preserve">.1. </w:t>
            </w:r>
            <w:r w:rsidRPr="00C17B13">
              <w:t>Moodle</w:t>
            </w:r>
            <w:r w:rsidRPr="0031430E">
              <w:rPr>
                <w:lang w:val="ru-RU"/>
              </w:rPr>
              <w:t xml:space="preserve"> недоступен — система сохраняет результат и повторяет попытку отправки позднее.</w:t>
            </w:r>
          </w:p>
        </w:tc>
      </w:tr>
      <w:tr w:rsidR="0031430E" w:rsidRPr="00CD6173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31430E" w:rsidRPr="00C17B13" w:rsidRDefault="0031430E" w:rsidP="0031430E">
            <w:proofErr w:type="spellStart"/>
            <w:r w:rsidRPr="00C17B13">
              <w:t>Исключения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C17B13">
              <w:t>E</w:t>
            </w:r>
            <w:r w:rsidRPr="0031430E">
              <w:rPr>
                <w:lang w:val="ru-RU"/>
              </w:rPr>
              <w:t xml:space="preserve">.1. Отказ аутентификации на стороне </w:t>
            </w:r>
            <w:r w:rsidRPr="00C17B13">
              <w:t>Moodle</w:t>
            </w:r>
            <w:r w:rsidRPr="0031430E">
              <w:rPr>
                <w:lang w:val="ru-RU"/>
              </w:rPr>
              <w:t xml:space="preserve"> — запись в лог, уведомление администратора.</w:t>
            </w:r>
          </w:p>
        </w:tc>
      </w:tr>
      <w:tr w:rsidR="0031430E" w:rsidRPr="00CD6173" w:rsidTr="00B66A03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C17B13" w:rsidRDefault="0031430E" w:rsidP="0031430E">
            <w:proofErr w:type="spellStart"/>
            <w:r w:rsidRPr="00C17B13">
              <w:t>Бизнес-правила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1430E" w:rsidRPr="0031430E" w:rsidRDefault="0031430E" w:rsidP="0031430E">
            <w:pPr>
              <w:rPr>
                <w:lang w:val="ru-RU"/>
              </w:rPr>
            </w:pPr>
            <w:r w:rsidRPr="0031430E">
              <w:rPr>
                <w:lang w:val="ru-RU"/>
              </w:rPr>
              <w:t xml:space="preserve">Итоговая оценка не может быть перезаписана без прохождения </w:t>
            </w:r>
            <w:r w:rsidRPr="00C17B13">
              <w:t>UC</w:t>
            </w:r>
            <w:r w:rsidRPr="0031430E">
              <w:rPr>
                <w:lang w:val="ru-RU"/>
              </w:rPr>
              <w:t xml:space="preserve">-2.3 </w:t>
            </w:r>
            <w:r w:rsidRPr="0031430E">
              <w:rPr>
                <w:lang w:val="ru-RU"/>
              </w:rPr>
              <w:lastRenderedPageBreak/>
              <w:t>(</w:t>
            </w:r>
            <w:proofErr w:type="spellStart"/>
            <w:r w:rsidRPr="0031430E">
              <w:rPr>
                <w:lang w:val="ru-RU"/>
              </w:rPr>
              <w:t>перепрохождение</w:t>
            </w:r>
            <w:proofErr w:type="spellEnd"/>
            <w:r w:rsidRPr="0031430E">
              <w:rPr>
                <w:lang w:val="ru-RU"/>
              </w:rPr>
              <w:t xml:space="preserve">) или </w:t>
            </w:r>
            <w:r w:rsidRPr="00C17B13">
              <w:t>UC</w:t>
            </w:r>
            <w:r w:rsidRPr="0031430E">
              <w:rPr>
                <w:lang w:val="ru-RU"/>
              </w:rPr>
              <w:t>-4.1 (ручная корректировка).</w:t>
            </w:r>
          </w:p>
        </w:tc>
      </w:tr>
    </w:tbl>
    <w:p w:rsidR="0031430E" w:rsidRDefault="0031430E" w:rsidP="00BD72AF">
      <w:pPr>
        <w:pStyle w:val="Paragraph2"/>
        <w:ind w:left="0"/>
        <w:rPr>
          <w:snapToGrid w:val="0"/>
          <w:lang w:val="ru-RU"/>
        </w:rPr>
      </w:pPr>
    </w:p>
    <w:p w:rsidR="009548AA" w:rsidRPr="0031430E" w:rsidRDefault="00C73451" w:rsidP="009548AA">
      <w:pPr>
        <w:keepNext/>
        <w:keepLines/>
        <w:ind w:left="709"/>
        <w:jc w:val="right"/>
        <w:rPr>
          <w:i/>
          <w:lang w:val="ru-RU"/>
        </w:rPr>
      </w:pPr>
      <w:r>
        <w:rPr>
          <w:i/>
          <w:snapToGrid w:val="0"/>
          <w:lang w:val="ru-RU"/>
        </w:rPr>
        <w:t>Таблица 4</w:t>
      </w:r>
      <w:r w:rsidR="009548AA" w:rsidRPr="009548AA">
        <w:rPr>
          <w:i/>
          <w:snapToGrid w:val="0"/>
          <w:lang w:val="ru-RU"/>
        </w:rPr>
        <w:t xml:space="preserve"> – UC-2.</w:t>
      </w:r>
      <w:r w:rsidR="00BD72AF">
        <w:rPr>
          <w:i/>
          <w:snapToGrid w:val="0"/>
          <w:lang w:val="ru-RU"/>
        </w:rPr>
        <w:t>1</w:t>
      </w:r>
      <w:r w:rsidR="009548AA" w:rsidRPr="009548AA">
        <w:rPr>
          <w:i/>
          <w:snapToGrid w:val="0"/>
          <w:lang w:val="ru-RU"/>
        </w:rPr>
        <w:t>: Просмотр заданий</w:t>
      </w:r>
    </w:p>
    <w:tbl>
      <w:tblPr>
        <w:tblW w:w="10201" w:type="dxa"/>
        <w:tblLook w:val="04A0" w:firstRow="1" w:lastRow="0" w:firstColumn="1" w:lastColumn="0" w:noHBand="0" w:noVBand="1"/>
      </w:tblPr>
      <w:tblGrid>
        <w:gridCol w:w="3114"/>
        <w:gridCol w:w="7087"/>
      </w:tblGrid>
      <w:tr w:rsidR="009548AA" w:rsidRPr="0031430E" w:rsidTr="00A85748">
        <w:trPr>
          <w:trHeight w:val="7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Параметр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Значение</w:t>
            </w:r>
            <w:proofErr w:type="spellEnd"/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Уникальный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идентификатор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BD72AF" w:rsidRDefault="009548AA" w:rsidP="00BD72AF">
            <w:pPr>
              <w:spacing w:line="240" w:lineRule="auto"/>
              <w:rPr>
                <w:kern w:val="2"/>
                <w:lang w:val="ru-RU"/>
              </w:rPr>
            </w:pPr>
            <w:r w:rsidRPr="00012351">
              <w:rPr>
                <w:kern w:val="2"/>
              </w:rPr>
              <w:t>UC-2.</w:t>
            </w:r>
            <w:r w:rsidR="00BD72AF">
              <w:rPr>
                <w:kern w:val="2"/>
                <w:lang w:val="ru-RU"/>
              </w:rPr>
              <w:t>1</w:t>
            </w:r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Автор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Пачев</w:t>
            </w:r>
            <w:proofErr w:type="spellEnd"/>
            <w:r w:rsidRPr="00012351">
              <w:rPr>
                <w:kern w:val="2"/>
              </w:rPr>
              <w:t xml:space="preserve"> Д.К.</w:t>
            </w:r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Название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Просмотр</w:t>
            </w:r>
            <w:proofErr w:type="spellEnd"/>
            <w:r w:rsidRPr="00012351">
              <w:rPr>
                <w:kern w:val="2"/>
              </w:rPr>
              <w:t xml:space="preserve"> </w:t>
            </w:r>
            <w:proofErr w:type="spellStart"/>
            <w:r w:rsidRPr="00012351">
              <w:rPr>
                <w:kern w:val="2"/>
              </w:rPr>
              <w:t>заданий</w:t>
            </w:r>
            <w:proofErr w:type="spellEnd"/>
          </w:p>
        </w:tc>
      </w:tr>
      <w:tr w:rsidR="009548AA" w:rsidRPr="00CD6173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Краткое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описание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012351">
              <w:rPr>
                <w:kern w:val="2"/>
                <w:lang w:val="ru-RU"/>
              </w:rPr>
              <w:t>Пользователь видит список задач модуля, количество попыток и общее время, начинает выполнение.</w:t>
            </w:r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Действующие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лица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Студент</w:t>
            </w:r>
            <w:proofErr w:type="spellEnd"/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Связанные</w:t>
            </w:r>
            <w:proofErr w:type="spellEnd"/>
            <w:r w:rsidRPr="007D313D">
              <w:rPr>
                <w:bCs/>
                <w:kern w:val="2"/>
              </w:rPr>
              <w:t xml:space="preserve"> ВИ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r w:rsidRPr="00012351">
              <w:rPr>
                <w:kern w:val="2"/>
              </w:rPr>
              <w:t>UC-2.3 (extend), UC-2.4, UC-4.2 (extend)</w:t>
            </w:r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Частота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использования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012351">
              <w:rPr>
                <w:kern w:val="2"/>
              </w:rPr>
              <w:t>Высокая</w:t>
            </w:r>
            <w:proofErr w:type="spellEnd"/>
          </w:p>
        </w:tc>
      </w:tr>
      <w:tr w:rsidR="009548AA" w:rsidRPr="00BD72AF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Предварительные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условия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BD72AF" w:rsidRDefault="00BD72AF" w:rsidP="009548AA">
            <w:pPr>
              <w:spacing w:line="240" w:lineRule="auto"/>
              <w:rPr>
                <w:kern w:val="2"/>
                <w:lang w:val="ru-RU"/>
              </w:rPr>
            </w:pPr>
            <w:r w:rsidRPr="0031430E">
              <w:rPr>
                <w:lang w:val="ru-RU"/>
              </w:rPr>
              <w:t>Пользователь авторизован через LTI (UC-1.1).</w:t>
            </w:r>
          </w:p>
        </w:tc>
      </w:tr>
      <w:tr w:rsidR="009548AA" w:rsidRPr="00CD6173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Выходные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условия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012351">
              <w:rPr>
                <w:kern w:val="2"/>
                <w:lang w:val="ru-RU"/>
              </w:rPr>
              <w:t>Пользователь видит список задач и приступает к их выполнению.</w:t>
            </w:r>
          </w:p>
        </w:tc>
      </w:tr>
      <w:tr w:rsidR="009548AA" w:rsidRPr="00CD6173" w:rsidTr="00A85748">
        <w:trPr>
          <w:trHeight w:val="95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Нормальный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поток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012351">
              <w:rPr>
                <w:kern w:val="2"/>
                <w:lang w:val="ru-RU"/>
              </w:rPr>
              <w:t>1. Пользователь выбирает модуль тестирования.</w:t>
            </w:r>
            <w:r w:rsidRPr="00012351">
              <w:rPr>
                <w:kern w:val="2"/>
                <w:lang w:val="ru-RU"/>
              </w:rPr>
              <w:br/>
              <w:t>2. Система отображает количество задач, время на их выполнение и количество доступных попыток для каждой задачи.</w:t>
            </w:r>
            <w:r w:rsidRPr="00012351">
              <w:rPr>
                <w:kern w:val="2"/>
                <w:lang w:val="ru-RU"/>
              </w:rPr>
              <w:br/>
              <w:t>3. Пользователь соглашается. Система открывает первое задание модуля и запускает отсчёт времени.</w:t>
            </w:r>
          </w:p>
        </w:tc>
      </w:tr>
      <w:tr w:rsidR="009548AA" w:rsidRPr="0031430E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Альтернативные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направления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r w:rsidRPr="00012351">
              <w:rPr>
                <w:kern w:val="2"/>
              </w:rPr>
              <w:t>A</w:t>
            </w:r>
            <w:r w:rsidRPr="00012351">
              <w:rPr>
                <w:kern w:val="2"/>
                <w:lang w:val="ru-RU"/>
              </w:rPr>
              <w:t>.1. Пользователь уже выполнил модуль — отображаются результаты тестирования (</w:t>
            </w:r>
            <w:r w:rsidRPr="00012351">
              <w:rPr>
                <w:kern w:val="2"/>
              </w:rPr>
              <w:t>UC</w:t>
            </w:r>
            <w:r w:rsidRPr="00012351">
              <w:rPr>
                <w:kern w:val="2"/>
                <w:lang w:val="ru-RU"/>
              </w:rPr>
              <w:t>-2.8).</w:t>
            </w:r>
            <w:r w:rsidRPr="00012351">
              <w:rPr>
                <w:kern w:val="2"/>
                <w:lang w:val="ru-RU"/>
              </w:rPr>
              <w:br/>
            </w:r>
            <w:r w:rsidRPr="00012351">
              <w:rPr>
                <w:kern w:val="2"/>
              </w:rPr>
              <w:t>A</w:t>
            </w:r>
            <w:r w:rsidRPr="00012351">
              <w:rPr>
                <w:kern w:val="2"/>
                <w:lang w:val="ru-RU"/>
              </w:rPr>
              <w:t xml:space="preserve">.2. Модуль выполнен, но администратор дал разрешение на </w:t>
            </w:r>
            <w:proofErr w:type="spellStart"/>
            <w:r w:rsidRPr="00012351">
              <w:rPr>
                <w:kern w:val="2"/>
                <w:lang w:val="ru-RU"/>
              </w:rPr>
              <w:t>перепрохождение</w:t>
            </w:r>
            <w:proofErr w:type="spellEnd"/>
            <w:r w:rsidRPr="00012351">
              <w:rPr>
                <w:kern w:val="2"/>
                <w:lang w:val="ru-RU"/>
              </w:rPr>
              <w:t xml:space="preserve"> (</w:t>
            </w:r>
            <w:r w:rsidRPr="00012351">
              <w:rPr>
                <w:kern w:val="2"/>
              </w:rPr>
              <w:t>UC</w:t>
            </w:r>
            <w:r w:rsidRPr="00012351">
              <w:rPr>
                <w:kern w:val="2"/>
                <w:lang w:val="ru-RU"/>
              </w:rPr>
              <w:t>-4.2) — отображается кнопка «</w:t>
            </w:r>
            <w:proofErr w:type="spellStart"/>
            <w:r w:rsidRPr="00012351">
              <w:rPr>
                <w:kern w:val="2"/>
                <w:lang w:val="ru-RU"/>
              </w:rPr>
              <w:t>Перепройти</w:t>
            </w:r>
            <w:proofErr w:type="spellEnd"/>
            <w:r w:rsidRPr="00012351">
              <w:rPr>
                <w:kern w:val="2"/>
                <w:lang w:val="ru-RU"/>
              </w:rPr>
              <w:t>».</w:t>
            </w:r>
            <w:r w:rsidRPr="00012351">
              <w:rPr>
                <w:kern w:val="2"/>
                <w:lang w:val="ru-RU"/>
              </w:rPr>
              <w:br/>
            </w:r>
            <w:r w:rsidRPr="00012351">
              <w:rPr>
                <w:kern w:val="2"/>
              </w:rPr>
              <w:t xml:space="preserve">A.3. </w:t>
            </w:r>
            <w:proofErr w:type="spellStart"/>
            <w:r w:rsidRPr="00012351">
              <w:rPr>
                <w:kern w:val="2"/>
              </w:rPr>
              <w:t>Пользователь</w:t>
            </w:r>
            <w:proofErr w:type="spellEnd"/>
            <w:r w:rsidRPr="00012351">
              <w:rPr>
                <w:kern w:val="2"/>
              </w:rPr>
              <w:t xml:space="preserve"> </w:t>
            </w:r>
            <w:proofErr w:type="spellStart"/>
            <w:r w:rsidRPr="00012351">
              <w:rPr>
                <w:kern w:val="2"/>
              </w:rPr>
              <w:t>отказывается</w:t>
            </w:r>
            <w:proofErr w:type="spellEnd"/>
            <w:r w:rsidRPr="00012351">
              <w:rPr>
                <w:kern w:val="2"/>
              </w:rPr>
              <w:t xml:space="preserve"> — </w:t>
            </w:r>
            <w:proofErr w:type="spellStart"/>
            <w:r w:rsidRPr="00012351">
              <w:rPr>
                <w:kern w:val="2"/>
              </w:rPr>
              <w:t>возврат</w:t>
            </w:r>
            <w:proofErr w:type="spellEnd"/>
            <w:r w:rsidRPr="00012351">
              <w:rPr>
                <w:kern w:val="2"/>
              </w:rPr>
              <w:t xml:space="preserve"> к </w:t>
            </w:r>
            <w:proofErr w:type="spellStart"/>
            <w:r w:rsidRPr="00012351">
              <w:rPr>
                <w:kern w:val="2"/>
              </w:rPr>
              <w:t>списку</w:t>
            </w:r>
            <w:proofErr w:type="spellEnd"/>
            <w:r w:rsidRPr="00012351">
              <w:rPr>
                <w:kern w:val="2"/>
              </w:rPr>
              <w:t xml:space="preserve"> </w:t>
            </w:r>
            <w:proofErr w:type="spellStart"/>
            <w:r w:rsidRPr="00012351">
              <w:rPr>
                <w:kern w:val="2"/>
              </w:rPr>
              <w:t>задач</w:t>
            </w:r>
            <w:proofErr w:type="spellEnd"/>
            <w:r w:rsidRPr="00012351">
              <w:rPr>
                <w:kern w:val="2"/>
              </w:rPr>
              <w:t>.</w:t>
            </w:r>
          </w:p>
        </w:tc>
      </w:tr>
      <w:tr w:rsidR="009548AA" w:rsidRPr="00CD6173" w:rsidTr="00A85748">
        <w:trPr>
          <w:trHeight w:val="7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548AA" w:rsidRPr="00012351" w:rsidRDefault="009548AA" w:rsidP="009548AA">
            <w:pPr>
              <w:spacing w:line="240" w:lineRule="auto"/>
              <w:rPr>
                <w:kern w:val="2"/>
              </w:rPr>
            </w:pPr>
            <w:proofErr w:type="spellStart"/>
            <w:r w:rsidRPr="007D313D">
              <w:rPr>
                <w:bCs/>
                <w:kern w:val="2"/>
              </w:rPr>
              <w:t>Точки</w:t>
            </w:r>
            <w:proofErr w:type="spellEnd"/>
            <w:r w:rsidRPr="007D313D">
              <w:rPr>
                <w:bCs/>
                <w:kern w:val="2"/>
              </w:rPr>
              <w:t xml:space="preserve"> </w:t>
            </w:r>
            <w:proofErr w:type="spellStart"/>
            <w:r w:rsidRPr="007D313D">
              <w:rPr>
                <w:bCs/>
                <w:kern w:val="2"/>
              </w:rPr>
              <w:t>расширения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548AA" w:rsidRPr="00012351" w:rsidRDefault="009548AA" w:rsidP="009548AA">
            <w:pPr>
              <w:spacing w:line="240" w:lineRule="auto"/>
              <w:rPr>
                <w:kern w:val="2"/>
                <w:lang w:val="ru-RU"/>
              </w:rPr>
            </w:pPr>
            <w:r w:rsidRPr="00012351">
              <w:rPr>
                <w:kern w:val="2"/>
                <w:lang w:val="ru-RU"/>
              </w:rPr>
              <w:t>Кнопка «</w:t>
            </w:r>
            <w:proofErr w:type="spellStart"/>
            <w:r w:rsidRPr="00012351">
              <w:rPr>
                <w:kern w:val="2"/>
                <w:lang w:val="ru-RU"/>
              </w:rPr>
              <w:t>Перепройти</w:t>
            </w:r>
            <w:proofErr w:type="spellEnd"/>
            <w:r w:rsidRPr="00012351">
              <w:rPr>
                <w:kern w:val="2"/>
                <w:lang w:val="ru-RU"/>
              </w:rPr>
              <w:t xml:space="preserve">» — расширяется </w:t>
            </w:r>
            <w:r w:rsidRPr="00012351">
              <w:rPr>
                <w:kern w:val="2"/>
              </w:rPr>
              <w:t>UC</w:t>
            </w:r>
            <w:r w:rsidRPr="00012351">
              <w:rPr>
                <w:kern w:val="2"/>
                <w:lang w:val="ru-RU"/>
              </w:rPr>
              <w:t xml:space="preserve">-2.3. Появление кнопки после добавления попыток — расширяется </w:t>
            </w:r>
            <w:r w:rsidRPr="00012351">
              <w:rPr>
                <w:kern w:val="2"/>
              </w:rPr>
              <w:t>UC</w:t>
            </w:r>
            <w:r w:rsidRPr="00012351">
              <w:rPr>
                <w:kern w:val="2"/>
                <w:lang w:val="ru-RU"/>
              </w:rPr>
              <w:t>-4.2.</w:t>
            </w:r>
          </w:p>
        </w:tc>
      </w:tr>
    </w:tbl>
    <w:p w:rsidR="00401857" w:rsidRDefault="00401857" w:rsidP="0049531C">
      <w:pPr>
        <w:pStyle w:val="Paragraph2"/>
        <w:ind w:left="709"/>
        <w:rPr>
          <w:snapToGrid w:val="0"/>
          <w:lang w:val="ru-RU"/>
        </w:rPr>
      </w:pPr>
    </w:p>
    <w:p w:rsidR="009548AA" w:rsidRPr="00012351" w:rsidRDefault="00C73451" w:rsidP="009548AA">
      <w:pPr>
        <w:keepNext/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5</w:t>
      </w:r>
      <w:r w:rsidR="009548AA" w:rsidRPr="00012351">
        <w:rPr>
          <w:bCs/>
          <w:i/>
          <w:color w:val="0F1115"/>
        </w:rPr>
        <w:t xml:space="preserve"> – UC-2.</w:t>
      </w:r>
      <w:r w:rsidR="00BD72AF">
        <w:rPr>
          <w:bCs/>
          <w:i/>
          <w:color w:val="0F1115"/>
          <w:lang w:val="ru-RU"/>
        </w:rPr>
        <w:t>2</w:t>
      </w:r>
      <w:r w:rsidR="009548AA" w:rsidRPr="00012351">
        <w:rPr>
          <w:bCs/>
          <w:i/>
          <w:color w:val="0F1115"/>
        </w:rPr>
        <w:t xml:space="preserve">: </w:t>
      </w:r>
      <w:proofErr w:type="spellStart"/>
      <w:r w:rsidR="009548AA" w:rsidRPr="00012351">
        <w:rPr>
          <w:bCs/>
          <w:i/>
          <w:color w:val="0F1115"/>
        </w:rPr>
        <w:t>Перепрохождение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B65EB5">
        <w:trPr>
          <w:trHeight w:val="118"/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BD72AF" w:rsidP="00A85748">
            <w:pPr>
              <w:spacing w:line="240" w:lineRule="auto"/>
            </w:pPr>
            <w:r>
              <w:t>UC-2.2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Святохо</w:t>
            </w:r>
            <w:proofErr w:type="spellEnd"/>
            <w:r w:rsidRPr="00012351">
              <w:t xml:space="preserve"> В.В.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Перепрохождение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модуля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запускает повторное прохождение модуля; предыдущие результаты стираются.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1</w:t>
            </w:r>
            <w:r w:rsidR="009548AA" w:rsidRPr="00BD72AF">
              <w:rPr>
                <w:lang w:val="ru-RU"/>
              </w:rPr>
              <w:t xml:space="preserve"> (</w:t>
            </w:r>
            <w:r w:rsidR="009548AA" w:rsidRPr="00012351">
              <w:t>extend</w:t>
            </w:r>
            <w:r w:rsidR="009548AA" w:rsidRPr="00BD72AF">
              <w:rPr>
                <w:lang w:val="ru-RU"/>
              </w:rPr>
              <w:t xml:space="preserve">), </w:t>
            </w:r>
            <w:r w:rsidR="009548AA" w:rsidRPr="00012351">
              <w:t>UC</w:t>
            </w:r>
            <w:r>
              <w:rPr>
                <w:lang w:val="ru-RU"/>
              </w:rPr>
              <w:t>-2.3</w:t>
            </w:r>
            <w:r w:rsidR="009548AA" w:rsidRPr="00BD72AF">
              <w:rPr>
                <w:lang w:val="ru-RU"/>
              </w:rPr>
              <w:t xml:space="preserve"> (</w:t>
            </w:r>
            <w:r w:rsidR="009548AA" w:rsidRPr="00012351">
              <w:t>include</w:t>
            </w:r>
            <w:r w:rsidR="009548AA" w:rsidRPr="00BD72AF">
              <w:rPr>
                <w:lang w:val="ru-RU"/>
              </w:rPr>
              <w:t>)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Средняя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Пользователь уже выполнил модуль; администратор дал разрешение на </w:t>
            </w:r>
            <w:proofErr w:type="spellStart"/>
            <w:r w:rsidRPr="00012351">
              <w:rPr>
                <w:lang w:val="ru-RU"/>
              </w:rPr>
              <w:t>перепрохождение</w:t>
            </w:r>
            <w:proofErr w:type="spellEnd"/>
            <w:r w:rsidRPr="00012351">
              <w:rPr>
                <w:lang w:val="ru-RU"/>
              </w:rPr>
              <w:t xml:space="preserve"> (</w:t>
            </w:r>
            <w:r w:rsidRPr="00012351">
              <w:t>UC</w:t>
            </w:r>
            <w:r w:rsidRPr="00012351">
              <w:rPr>
                <w:lang w:val="ru-RU"/>
              </w:rPr>
              <w:t>-4.2).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Предыдущие результаты удалены, начато новое прохождение.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нажимает на кнопку «</w:t>
            </w:r>
            <w:proofErr w:type="spellStart"/>
            <w:r w:rsidRPr="00012351">
              <w:rPr>
                <w:lang w:val="ru-RU"/>
              </w:rPr>
              <w:t>Перепройти</w:t>
            </w:r>
            <w:proofErr w:type="spellEnd"/>
            <w:r w:rsidRPr="00012351">
              <w:rPr>
                <w:lang w:val="ru-RU"/>
              </w:rPr>
              <w:t xml:space="preserve">» (см. </w:t>
            </w:r>
            <w:r w:rsidRPr="00012351">
              <w:t>UC</w:t>
            </w:r>
            <w:r w:rsidR="00BD72AF">
              <w:rPr>
                <w:lang w:val="ru-RU"/>
              </w:rPr>
              <w:t>-2.1</w:t>
            </w:r>
            <w:r w:rsidRPr="00012351">
              <w:rPr>
                <w:lang w:val="ru-RU"/>
              </w:rPr>
              <w:t>).</w:t>
            </w:r>
            <w:r w:rsidRPr="00012351">
              <w:rPr>
                <w:lang w:val="ru-RU"/>
              </w:rPr>
              <w:br/>
              <w:t>2. Система уведомляет, что предыдущие результаты будут стёрты.</w:t>
            </w:r>
            <w:r w:rsidRPr="00012351">
              <w:rPr>
                <w:lang w:val="ru-RU"/>
              </w:rPr>
              <w:br/>
              <w:t>3. Пользователь соглашается. Система очищает редактор и историю попыток.</w:t>
            </w:r>
            <w:r w:rsidRPr="00012351">
              <w:rPr>
                <w:lang w:val="ru-RU"/>
              </w:rPr>
              <w:br/>
              <w:t xml:space="preserve">4. Запускается </w:t>
            </w:r>
            <w:r w:rsidRPr="00012351">
              <w:t>UC</w:t>
            </w:r>
            <w:r w:rsidR="00BD72AF">
              <w:rPr>
                <w:lang w:val="ru-RU"/>
              </w:rPr>
              <w:t>-2.3</w:t>
            </w:r>
            <w:r w:rsidRPr="00012351">
              <w:rPr>
                <w:lang w:val="ru-RU"/>
              </w:rPr>
              <w:t xml:space="preserve"> (Начало тестирования).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Альтернативные направления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Пользователь отказывается — возврат на страницу итогов тестирования с кнопкой «</w:t>
            </w:r>
            <w:proofErr w:type="spellStart"/>
            <w:r w:rsidRPr="00012351">
              <w:rPr>
                <w:lang w:val="ru-RU"/>
              </w:rPr>
              <w:t>Перепройти</w:t>
            </w:r>
            <w:proofErr w:type="spellEnd"/>
            <w:r w:rsidRPr="00012351">
              <w:rPr>
                <w:lang w:val="ru-RU"/>
              </w:rPr>
              <w:t>».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Предыдущие результаты сохраняются в архиве, но исключаются из активного расчёта оценки.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Включает </w:t>
            </w:r>
            <w:r w:rsidRPr="00012351">
              <w:t>UC</w:t>
            </w:r>
            <w:r w:rsidR="00BD72AF">
              <w:rPr>
                <w:lang w:val="ru-RU"/>
              </w:rPr>
              <w:t>-2.3</w:t>
            </w:r>
            <w:r w:rsidRPr="00012351">
              <w:rPr>
                <w:lang w:val="ru-RU"/>
              </w:rPr>
              <w:t xml:space="preserve"> — начало тестирования обязательно после сброса.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BD72AF" w:rsidRDefault="00C73451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>
        <w:rPr>
          <w:bCs/>
          <w:i/>
          <w:color w:val="0F1115"/>
          <w:lang w:val="ru-RU"/>
        </w:rPr>
        <w:t>Таблица 6</w:t>
      </w:r>
      <w:r w:rsidR="009548AA" w:rsidRPr="00BD72AF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BD72AF">
        <w:rPr>
          <w:bCs/>
          <w:i/>
          <w:color w:val="0F1115"/>
          <w:lang w:val="ru-RU"/>
        </w:rPr>
        <w:t>-2.</w:t>
      </w:r>
      <w:r w:rsidR="00BD72AF">
        <w:rPr>
          <w:bCs/>
          <w:i/>
          <w:color w:val="0F1115"/>
          <w:lang w:val="ru-RU"/>
        </w:rPr>
        <w:t>3</w:t>
      </w:r>
      <w:r w:rsidR="009548AA" w:rsidRPr="00BD72AF">
        <w:rPr>
          <w:bCs/>
          <w:i/>
          <w:color w:val="0F1115"/>
          <w:lang w:val="ru-RU"/>
        </w:rPr>
        <w:t>: Начало тестирования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BD72AF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Значение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="00BD72AF">
              <w:rPr>
                <w:lang w:val="ru-RU"/>
              </w:rPr>
              <w:t>-2.3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proofErr w:type="spellStart"/>
            <w:r w:rsidRPr="00BD72AF">
              <w:rPr>
                <w:lang w:val="ru-RU"/>
              </w:rPr>
              <w:t>Святохо</w:t>
            </w:r>
            <w:proofErr w:type="spellEnd"/>
            <w:r w:rsidRPr="00BD72AF">
              <w:rPr>
                <w:lang w:val="ru-RU"/>
              </w:rPr>
              <w:t xml:space="preserve"> В.В.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Название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BD72AF">
              <w:rPr>
                <w:lang w:val="ru-RU"/>
              </w:rPr>
              <w:t>На</w:t>
            </w:r>
            <w:proofErr w:type="spellStart"/>
            <w:r w:rsidRPr="00012351">
              <w:t>чало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тестирования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знакомится с условием задачи, редактором и приступает к решению.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1</w:t>
            </w:r>
            <w:r w:rsidR="009548AA" w:rsidRPr="00BD72AF">
              <w:rPr>
                <w:lang w:val="ru-RU"/>
              </w:rPr>
              <w:t xml:space="preserve">, </w:t>
            </w:r>
            <w:r w:rsidR="009548AA" w:rsidRPr="00012351">
              <w:t>UC</w:t>
            </w:r>
            <w:r>
              <w:rPr>
                <w:lang w:val="ru-RU"/>
              </w:rPr>
              <w:t>-2.2</w:t>
            </w:r>
            <w:r w:rsidR="009548AA" w:rsidRPr="00BD72AF">
              <w:rPr>
                <w:lang w:val="ru-RU"/>
              </w:rPr>
              <w:t xml:space="preserve"> (</w:t>
            </w:r>
            <w:r w:rsidR="009548AA" w:rsidRPr="00012351">
              <w:t>include</w:t>
            </w:r>
            <w:r w:rsidR="009548AA" w:rsidRPr="00BD72AF">
              <w:rPr>
                <w:lang w:val="ru-RU"/>
              </w:rPr>
              <w:t xml:space="preserve">), </w:t>
            </w:r>
            <w:r w:rsidR="009548AA" w:rsidRPr="00012351">
              <w:t>UC</w:t>
            </w:r>
            <w:r>
              <w:rPr>
                <w:lang w:val="ru-RU"/>
              </w:rPr>
              <w:t>-2.4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Высокая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выбрал модуль и согласился начать тестирование.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BD72AF">
              <w:rPr>
                <w:bCs/>
                <w:lang w:val="ru-RU"/>
              </w:rPr>
              <w:t>Выходны</w:t>
            </w:r>
            <w:proofErr w:type="spellEnd"/>
            <w:r w:rsidRPr="00012351">
              <w:rPr>
                <w:bCs/>
              </w:rPr>
              <w:t xml:space="preserve">е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видит условие задачи и способен писать код.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переходит к первой задаче из списка модуля.</w:t>
            </w:r>
            <w:r w:rsidRPr="00012351">
              <w:rPr>
                <w:lang w:val="ru-RU"/>
              </w:rPr>
              <w:br/>
              <w:t>2. Система загружает условие, список языков программирования и количество оставшихся попыток.</w:t>
            </w:r>
            <w:r w:rsidRPr="00012351">
              <w:rPr>
                <w:lang w:val="ru-RU"/>
              </w:rPr>
              <w:br/>
              <w:t>3. Система отображает редактор кода.</w:t>
            </w:r>
            <w:r w:rsidRPr="00012351">
              <w:rPr>
                <w:lang w:val="ru-RU"/>
              </w:rPr>
              <w:br/>
              <w:t>4. Пользователь читает условие и приступает к решению.</w:t>
            </w:r>
            <w:r w:rsidRPr="00012351">
              <w:rPr>
                <w:lang w:val="ru-RU"/>
              </w:rPr>
              <w:br/>
              <w:t xml:space="preserve">5. Пользователь может нажать «Начать с нуля» — система очищает </w:t>
            </w:r>
            <w:r w:rsidRPr="00012351">
              <w:rPr>
                <w:lang w:val="ru-RU"/>
              </w:rPr>
              <w:lastRenderedPageBreak/>
              <w:t>редактор или загружает шаблон.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Пользователь уже работал над задачей — система загружает сохранённый черновик.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Попытки исчерпаны — редактор блокируется, отображается уведомление.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7</w:t>
      </w:r>
      <w:r w:rsidR="009548AA" w:rsidRPr="00012351">
        <w:rPr>
          <w:bCs/>
          <w:i/>
          <w:color w:val="0F1115"/>
        </w:rPr>
        <w:t xml:space="preserve"> – UC-2.</w:t>
      </w:r>
      <w:r w:rsidR="00BD72AF">
        <w:rPr>
          <w:bCs/>
          <w:i/>
          <w:color w:val="0F1115"/>
          <w:lang w:val="ru-RU"/>
        </w:rPr>
        <w:t>4</w:t>
      </w:r>
      <w:r w:rsidR="009548AA" w:rsidRPr="00012351">
        <w:rPr>
          <w:bCs/>
          <w:i/>
          <w:color w:val="0F1115"/>
        </w:rPr>
        <w:t xml:space="preserve">: </w:t>
      </w:r>
      <w:proofErr w:type="spellStart"/>
      <w:r w:rsidR="009548AA" w:rsidRPr="00012351">
        <w:rPr>
          <w:bCs/>
          <w:i/>
          <w:color w:val="0F1115"/>
        </w:rPr>
        <w:t>Запуск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кода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BD72AF" w:rsidP="00A85748">
            <w:pPr>
              <w:spacing w:line="240" w:lineRule="auto"/>
            </w:pPr>
            <w:r>
              <w:t>UC-2.4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Святохо</w:t>
            </w:r>
            <w:proofErr w:type="spellEnd"/>
            <w:r w:rsidRPr="00012351">
              <w:t xml:space="preserve"> В.В.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Запуск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кода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запускает код на собственных данных, не расходуя попытку проверки.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3</w:t>
            </w:r>
            <w:r w:rsidR="009548AA" w:rsidRPr="00BD72AF">
              <w:rPr>
                <w:lang w:val="ru-RU"/>
              </w:rPr>
              <w:t xml:space="preserve">, </w:t>
            </w:r>
            <w:r w:rsidR="009548AA" w:rsidRPr="00012351">
              <w:t>UC</w:t>
            </w:r>
            <w:r>
              <w:rPr>
                <w:lang w:val="ru-RU"/>
              </w:rPr>
              <w:t>-2.5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Высокая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находится в редакторе кода (</w:t>
            </w:r>
            <w:r w:rsidRPr="00012351">
              <w:t>UC</w:t>
            </w:r>
            <w:r w:rsidR="00BD72AF">
              <w:rPr>
                <w:lang w:val="ru-RU"/>
              </w:rPr>
              <w:t>-2.3</w:t>
            </w:r>
            <w:r w:rsidRPr="00012351">
              <w:rPr>
                <w:lang w:val="ru-RU"/>
              </w:rPr>
              <w:t>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видит результат выполнения своего кода.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вводит код и при необходимости задаёт входные данные.</w:t>
            </w:r>
            <w:r w:rsidRPr="00012351">
              <w:rPr>
                <w:lang w:val="ru-RU"/>
              </w:rPr>
              <w:br/>
              <w:t>2. Пользователь нажимает «Запустить».</w:t>
            </w:r>
            <w:r w:rsidRPr="00012351">
              <w:rPr>
                <w:lang w:val="ru-RU"/>
              </w:rPr>
              <w:br/>
              <w:t>3. Система сохраняет черновик в БД и отправляет код на выполнение в изолированной среде.</w:t>
            </w:r>
            <w:r w:rsidRPr="00012351">
              <w:rPr>
                <w:lang w:val="ru-RU"/>
              </w:rPr>
              <w:br/>
              <w:t>4. Система получает результат (вывод, ошибку, превышение ресурсов).</w:t>
            </w:r>
            <w:r w:rsidRPr="00012351">
              <w:rPr>
                <w:lang w:val="ru-RU"/>
              </w:rPr>
              <w:br/>
              <w:t>5. Система отображает результат пользователю.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Пользователь уходит со страницы редактора — черновик сохраняется автоматически.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Сигнал прерван — предложение повторить отправку.</w:t>
            </w:r>
            <w:r w:rsidRPr="00012351">
              <w:rPr>
                <w:lang w:val="ru-RU"/>
              </w:rPr>
              <w:br/>
            </w:r>
            <w:r w:rsidRPr="00012351">
              <w:t>E</w:t>
            </w:r>
            <w:r w:rsidRPr="00012351">
              <w:rPr>
                <w:lang w:val="ru-RU"/>
              </w:rPr>
              <w:t xml:space="preserve">.2. Ошибка соединения с </w:t>
            </w:r>
            <w:r w:rsidRPr="00012351">
              <w:t>Judge</w:t>
            </w:r>
            <w:r w:rsidRPr="00012351">
              <w:rPr>
                <w:lang w:val="ru-RU"/>
              </w:rPr>
              <w:t>0 — уведомление пользователя.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Специальные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требования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Запуск в </w:t>
            </w:r>
            <w:r w:rsidRPr="00012351">
              <w:t>Docker</w:t>
            </w:r>
            <w:r w:rsidRPr="00012351">
              <w:rPr>
                <w:lang w:val="ru-RU"/>
              </w:rPr>
              <w:t>-контейнере без возможности доступа к файловой системе и сети.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>
        <w:rPr>
          <w:bCs/>
          <w:i/>
          <w:color w:val="0F1115"/>
          <w:lang w:val="ru-RU"/>
        </w:rPr>
        <w:t>Таблица 8</w:t>
      </w:r>
      <w:r w:rsidR="009548AA" w:rsidRPr="00012351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012351">
        <w:rPr>
          <w:bCs/>
          <w:i/>
          <w:color w:val="0F1115"/>
          <w:lang w:val="ru-RU"/>
        </w:rPr>
        <w:t>-2.</w:t>
      </w:r>
      <w:r w:rsidR="00BD72AF">
        <w:rPr>
          <w:bCs/>
          <w:i/>
          <w:color w:val="0F1115"/>
          <w:lang w:val="ru-RU"/>
        </w:rPr>
        <w:t>5</w:t>
      </w:r>
      <w:r w:rsidR="009548AA" w:rsidRPr="00012351">
        <w:rPr>
          <w:bCs/>
          <w:i/>
          <w:color w:val="0F1115"/>
          <w:lang w:val="ru-RU"/>
        </w:rPr>
        <w:t>: Отправка решения на проверку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BD72AF" w:rsidP="00A85748">
            <w:pPr>
              <w:spacing w:line="240" w:lineRule="auto"/>
            </w:pPr>
            <w:r>
              <w:t>UC-2.5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Тукалкин</w:t>
            </w:r>
            <w:proofErr w:type="spellEnd"/>
            <w:r w:rsidRPr="00012351">
              <w:t xml:space="preserve"> В.А.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Отправка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решения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на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проверку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отправляет решение по всем тестовым случаям и получает вердикт.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4</w:t>
            </w:r>
            <w:r w:rsidR="009548AA" w:rsidRPr="00BD72AF">
              <w:rPr>
                <w:lang w:val="ru-RU"/>
              </w:rPr>
              <w:t xml:space="preserve">, </w:t>
            </w:r>
            <w:r w:rsidR="009548AA" w:rsidRPr="00012351">
              <w:t>UC</w:t>
            </w:r>
            <w:r>
              <w:rPr>
                <w:lang w:val="ru-RU"/>
              </w:rPr>
              <w:t>-2.6</w:t>
            </w:r>
            <w:r w:rsidR="009548AA" w:rsidRPr="00BD72AF">
              <w:rPr>
                <w:lang w:val="ru-RU"/>
              </w:rPr>
              <w:t xml:space="preserve"> (</w:t>
            </w:r>
            <w:r w:rsidR="009548AA" w:rsidRPr="00012351">
              <w:t>extend</w:t>
            </w:r>
            <w:r w:rsidR="009548AA" w:rsidRPr="00BD72AF">
              <w:rPr>
                <w:lang w:val="ru-RU"/>
              </w:rPr>
              <w:t xml:space="preserve">), </w:t>
            </w:r>
            <w:r w:rsidR="009548AA" w:rsidRPr="00012351">
              <w:t>UC</w:t>
            </w:r>
            <w:r>
              <w:rPr>
                <w:lang w:val="ru-RU"/>
              </w:rPr>
              <w:t>-2.7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Высокая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написал код в редакторе.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Результат проверки отображён, попытка зафиксирована в БД.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нажимает кнопку «Проверить».</w:t>
            </w:r>
            <w:r w:rsidRPr="00012351">
              <w:rPr>
                <w:lang w:val="ru-RU"/>
              </w:rPr>
              <w:br/>
              <w:t>2. Система сохраняет код и отправляет его на проверку по всем тестам.</w:t>
            </w:r>
            <w:r w:rsidRPr="00012351">
              <w:rPr>
                <w:lang w:val="ru-RU"/>
              </w:rPr>
              <w:br/>
              <w:t>3. Система получает результат и отображает итог (зелёный/красный индикатор, лучший результат из всех попыток).</w:t>
            </w:r>
            <w:r w:rsidRPr="00012351">
              <w:rPr>
                <w:lang w:val="ru-RU"/>
              </w:rPr>
              <w:br/>
              <w:t>4. Система обновляет счётчик оставшихся попыток.</w:t>
            </w:r>
            <w:r w:rsidRPr="00012351">
              <w:rPr>
                <w:lang w:val="ru-RU"/>
              </w:rPr>
              <w:br/>
              <w:t>5. При отсутствии попыток редактор блокируется.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 xml:space="preserve">.1. Превышено время выполнения кода — попытка засчитана, отображён отрицательный результат (см. также </w:t>
            </w:r>
            <w:r w:rsidRPr="00012351">
              <w:t>UC</w:t>
            </w:r>
            <w:r w:rsidR="00BD72AF">
              <w:rPr>
                <w:lang w:val="ru-RU"/>
              </w:rPr>
              <w:t>-2.6</w:t>
            </w:r>
            <w:r w:rsidRPr="00012351">
              <w:rPr>
                <w:lang w:val="ru-RU"/>
              </w:rPr>
              <w:t>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Точки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="00BD72AF">
              <w:rPr>
                <w:lang w:val="ru-RU"/>
              </w:rPr>
              <w:t>-2.6</w:t>
            </w:r>
            <w:r w:rsidRPr="00012351">
              <w:rPr>
                <w:lang w:val="ru-RU"/>
              </w:rPr>
              <w:t xml:space="preserve"> (Истечение времени попытки) — расширяет поведение при срабатывании таймера.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Бизнес-правила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Каждая отправка расходует одну попытку независимо от результата.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BD72AF" w:rsidRDefault="00C73451" w:rsidP="00BD72AF">
      <w:pPr>
        <w:keepNext/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>
        <w:rPr>
          <w:bCs/>
          <w:i/>
          <w:color w:val="0F1115"/>
          <w:lang w:val="ru-RU"/>
        </w:rPr>
        <w:lastRenderedPageBreak/>
        <w:t>Таблица 9</w:t>
      </w:r>
      <w:r w:rsidR="009548AA" w:rsidRPr="00BD72AF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BD72AF">
        <w:rPr>
          <w:bCs/>
          <w:i/>
          <w:color w:val="0F1115"/>
          <w:lang w:val="ru-RU"/>
        </w:rPr>
        <w:t>-2.</w:t>
      </w:r>
      <w:r w:rsidR="00BD72AF">
        <w:rPr>
          <w:bCs/>
          <w:i/>
          <w:color w:val="0F1115"/>
          <w:lang w:val="ru-RU"/>
        </w:rPr>
        <w:t>6</w:t>
      </w:r>
      <w:r w:rsidR="009548AA" w:rsidRPr="00BD72AF">
        <w:rPr>
          <w:bCs/>
          <w:i/>
          <w:color w:val="0F1115"/>
          <w:lang w:val="ru-RU"/>
        </w:rPr>
        <w:t>: Истечение времени попытки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BD72AF" w:rsidP="00A85748">
            <w:pPr>
              <w:spacing w:line="240" w:lineRule="auto"/>
            </w:pPr>
            <w:r>
              <w:t>UC-2.6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Тукалкин</w:t>
            </w:r>
            <w:proofErr w:type="spellEnd"/>
            <w:r w:rsidRPr="00012351">
              <w:t xml:space="preserve"> В.А.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Истечение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времени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попытки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 истечении таймера система фиксирует текущее состояние решения.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5</w:t>
            </w:r>
            <w:r w:rsidR="009548AA" w:rsidRPr="00BD72AF">
              <w:rPr>
                <w:lang w:val="ru-RU"/>
              </w:rPr>
              <w:t xml:space="preserve"> (</w:t>
            </w:r>
            <w:r w:rsidR="009548AA" w:rsidRPr="00012351">
              <w:t>extend</w:t>
            </w:r>
            <w:r w:rsidR="009548AA" w:rsidRPr="00BD72AF">
              <w:rPr>
                <w:lang w:val="ru-RU"/>
              </w:rPr>
              <w:t xml:space="preserve">), </w:t>
            </w:r>
            <w:r w:rsidR="009548AA" w:rsidRPr="00012351">
              <w:t>UC</w:t>
            </w:r>
            <w:r>
              <w:rPr>
                <w:lang w:val="ru-RU"/>
              </w:rPr>
              <w:t>-2.7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Средняя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работает над задачей; таймер достиг нуля.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BD72AF">
              <w:rPr>
                <w:bCs/>
                <w:lang w:val="ru-RU"/>
              </w:rPr>
              <w:t>Выходные ус</w:t>
            </w:r>
            <w:proofErr w:type="spellStart"/>
            <w:r w:rsidRPr="00012351">
              <w:rPr>
                <w:bCs/>
              </w:rPr>
              <w:t>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Решение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зафиксировано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редактор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заблокирован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Система блокирует редактор.</w:t>
            </w:r>
            <w:r w:rsidRPr="00012351">
              <w:rPr>
                <w:lang w:val="ru-RU"/>
              </w:rPr>
              <w:br/>
              <w:t>2. Если попытки ещё есть — отправляет текущий код на проверку.</w:t>
            </w:r>
            <w:r w:rsidRPr="00012351">
              <w:rPr>
                <w:lang w:val="ru-RU"/>
              </w:rPr>
              <w:br/>
              <w:t>3. Отображает уведомление об окончании времени.</w:t>
            </w:r>
            <w:r w:rsidRPr="00012351">
              <w:rPr>
                <w:lang w:val="ru-RU"/>
              </w:rPr>
              <w:br/>
              <w:t>4. Переходит к формированию результатов (</w:t>
            </w:r>
            <w:r w:rsidRPr="00012351">
              <w:t>UC</w:t>
            </w:r>
            <w:r w:rsidR="00BD72AF">
              <w:rPr>
                <w:lang w:val="ru-RU"/>
              </w:rPr>
              <w:t>-2.7</w:t>
            </w:r>
            <w:r w:rsidRPr="00012351">
              <w:rPr>
                <w:lang w:val="ru-RU"/>
              </w:rPr>
              <w:t>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Попытки исчерпаны — редактор блокируется без проверки.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extend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Расширяет </w:t>
            </w:r>
            <w:r w:rsidRPr="00012351">
              <w:t>UC</w:t>
            </w:r>
            <w:r w:rsidR="00BD72AF">
              <w:rPr>
                <w:lang w:val="ru-RU"/>
              </w:rPr>
              <w:t>-2.5</w:t>
            </w:r>
            <w:r w:rsidRPr="00012351">
              <w:rPr>
                <w:lang w:val="ru-RU"/>
              </w:rPr>
              <w:t xml:space="preserve"> — при истечении таймера система ведёт себя как при отправке решения.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BD72AF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BD72AF">
        <w:rPr>
          <w:bCs/>
          <w:i/>
          <w:color w:val="0F1115"/>
          <w:lang w:val="ru-RU"/>
        </w:rPr>
        <w:t>Таблица 1</w:t>
      </w:r>
      <w:r w:rsidR="00C73451">
        <w:rPr>
          <w:bCs/>
          <w:i/>
          <w:color w:val="0F1115"/>
          <w:lang w:val="ru-RU"/>
        </w:rPr>
        <w:t>0</w:t>
      </w:r>
      <w:r w:rsidRPr="00BD72AF">
        <w:rPr>
          <w:bCs/>
          <w:i/>
          <w:color w:val="0F1115"/>
          <w:lang w:val="ru-RU"/>
        </w:rPr>
        <w:t xml:space="preserve"> – </w:t>
      </w:r>
      <w:r w:rsidRPr="00012351">
        <w:rPr>
          <w:bCs/>
          <w:i/>
          <w:color w:val="0F1115"/>
        </w:rPr>
        <w:t>UC</w:t>
      </w:r>
      <w:r w:rsidRPr="00BD72AF">
        <w:rPr>
          <w:bCs/>
          <w:i/>
          <w:color w:val="0F1115"/>
          <w:lang w:val="ru-RU"/>
        </w:rPr>
        <w:t>-2.</w:t>
      </w:r>
      <w:r w:rsidR="00BD72AF">
        <w:rPr>
          <w:bCs/>
          <w:i/>
          <w:color w:val="0F1115"/>
          <w:lang w:val="ru-RU"/>
        </w:rPr>
        <w:t>7</w:t>
      </w:r>
      <w:r w:rsidRPr="00BD72AF">
        <w:rPr>
          <w:bCs/>
          <w:i/>
          <w:color w:val="0F1115"/>
          <w:lang w:val="ru-RU"/>
        </w:rPr>
        <w:t>: Просмотр результата тестирования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BD72AF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Значение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="00BD72AF">
              <w:rPr>
                <w:lang w:val="ru-RU"/>
              </w:rPr>
              <w:t>-2.7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BD72AF">
              <w:rPr>
                <w:lang w:val="ru-RU"/>
              </w:rPr>
              <w:t>Тукалкин</w:t>
            </w:r>
            <w:proofErr w:type="spellEnd"/>
            <w:r w:rsidRPr="00BD72AF">
              <w:rPr>
                <w:lang w:val="ru-RU"/>
              </w:rPr>
              <w:t xml:space="preserve"> В.</w:t>
            </w:r>
            <w:r w:rsidRPr="00012351">
              <w:t>А.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Просмотр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результата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тестирования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завершает тестирование и видит сводную таблицу результатов.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Студент</w:t>
            </w:r>
            <w:proofErr w:type="spellEnd"/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BD72AF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BD72AF">
              <w:rPr>
                <w:lang w:val="ru-RU"/>
              </w:rPr>
              <w:t>-1.2 (</w:t>
            </w:r>
            <w:r>
              <w:t>include</w:t>
            </w:r>
            <w:r w:rsidRPr="00BD72AF">
              <w:rPr>
                <w:lang w:val="ru-RU"/>
              </w:rPr>
              <w:t xml:space="preserve">), </w:t>
            </w:r>
            <w:r>
              <w:t>UC</w:t>
            </w:r>
            <w:r w:rsidRPr="00BD72AF">
              <w:rPr>
                <w:lang w:val="ru-RU"/>
              </w:rPr>
              <w:t>-2.</w:t>
            </w:r>
            <w:r>
              <w:rPr>
                <w:lang w:val="ru-RU"/>
              </w:rPr>
              <w:t>5</w:t>
            </w:r>
            <w:r w:rsidR="009548AA" w:rsidRPr="00BD72AF">
              <w:rPr>
                <w:lang w:val="ru-RU"/>
              </w:rPr>
              <w:t xml:space="preserve">, </w:t>
            </w:r>
            <w:r w:rsidR="009548AA" w:rsidRPr="00012351">
              <w:t>UC</w:t>
            </w:r>
            <w:r>
              <w:rPr>
                <w:lang w:val="ru-RU"/>
              </w:rPr>
              <w:t>-2.6</w:t>
            </w:r>
          </w:p>
        </w:tc>
      </w:tr>
      <w:tr w:rsidR="009548AA" w:rsidRPr="00BD72AF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lang w:val="ru-RU"/>
              </w:rPr>
              <w:t>Средняя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BD72AF" w:rsidRDefault="009548AA" w:rsidP="00A85748">
            <w:pPr>
              <w:spacing w:line="240" w:lineRule="auto"/>
              <w:rPr>
                <w:lang w:val="ru-RU"/>
              </w:rPr>
            </w:pPr>
            <w:r w:rsidRPr="00BD72AF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достиг последней задачи модуля.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BD72AF">
              <w:rPr>
                <w:bCs/>
                <w:lang w:val="ru-RU"/>
              </w:rPr>
              <w:t>Вых</w:t>
            </w:r>
            <w:r w:rsidRPr="00012351">
              <w:rPr>
                <w:bCs/>
              </w:rPr>
              <w:t>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Сеанс завершён, сводная таблица отображена, результат передан в </w:t>
            </w:r>
            <w:r w:rsidRPr="00012351">
              <w:t>Moodle</w:t>
            </w:r>
            <w:r w:rsidRPr="00012351">
              <w:rPr>
                <w:lang w:val="ru-RU"/>
              </w:rPr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нажимает «Закончить тестирование».</w:t>
            </w:r>
            <w:r w:rsidRPr="00012351">
              <w:rPr>
                <w:lang w:val="ru-RU"/>
              </w:rPr>
              <w:br/>
              <w:t>2. Система предупреждает, что результаты исправить нельзя.</w:t>
            </w:r>
            <w:r w:rsidRPr="00012351">
              <w:rPr>
                <w:lang w:val="ru-RU"/>
              </w:rPr>
              <w:br/>
              <w:t>3. Пользователь соглашается. Сеанс завершается.</w:t>
            </w:r>
            <w:r w:rsidRPr="00012351">
              <w:rPr>
                <w:lang w:val="ru-RU"/>
              </w:rPr>
              <w:br/>
              <w:t xml:space="preserve">4. Система демонстрирует сводную таблицу и инициирует </w:t>
            </w:r>
            <w:r w:rsidRPr="00012351">
              <w:t>UC</w:t>
            </w:r>
            <w:r w:rsidRPr="00012351">
              <w:rPr>
                <w:lang w:val="ru-RU"/>
              </w:rPr>
              <w:t>-1.2.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Пользователь отказывается — окно подтверждения закрывается.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Включает </w:t>
            </w:r>
            <w:r w:rsidRPr="00012351">
              <w:t>UC</w:t>
            </w:r>
            <w:r w:rsidRPr="00012351">
              <w:rPr>
                <w:lang w:val="ru-RU"/>
              </w:rPr>
              <w:t xml:space="preserve">-1.2 — передача результата в </w:t>
            </w:r>
            <w:r w:rsidRPr="00012351">
              <w:t>Moodle</w:t>
            </w:r>
            <w:r w:rsidRPr="00012351">
              <w:rPr>
                <w:lang w:val="ru-RU"/>
              </w:rPr>
              <w:t xml:space="preserve"> обязательна при завершении.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9548AA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37002A">
        <w:rPr>
          <w:bCs/>
          <w:i/>
          <w:color w:val="0F1115"/>
        </w:rPr>
        <w:t>Таблица</w:t>
      </w:r>
      <w:proofErr w:type="spellEnd"/>
      <w:r w:rsidRPr="0037002A">
        <w:rPr>
          <w:bCs/>
          <w:i/>
          <w:color w:val="0F1115"/>
        </w:rPr>
        <w:t xml:space="preserve"> 1</w:t>
      </w:r>
      <w:r w:rsidR="00C73451">
        <w:rPr>
          <w:bCs/>
          <w:i/>
          <w:color w:val="0F1115"/>
          <w:lang w:val="ru-RU"/>
        </w:rPr>
        <w:t>1</w:t>
      </w:r>
      <w:r w:rsidRPr="00012351">
        <w:rPr>
          <w:bCs/>
          <w:i/>
          <w:color w:val="0F1115"/>
        </w:rPr>
        <w:t xml:space="preserve"> – UC-3.1: </w:t>
      </w:r>
      <w:proofErr w:type="spellStart"/>
      <w:r w:rsidRPr="00012351">
        <w:rPr>
          <w:bCs/>
          <w:i/>
          <w:color w:val="0F1115"/>
        </w:rPr>
        <w:t>Создание</w:t>
      </w:r>
      <w:proofErr w:type="spellEnd"/>
      <w:r w:rsidRPr="00012351">
        <w:rPr>
          <w:bCs/>
          <w:i/>
          <w:color w:val="0F1115"/>
        </w:rPr>
        <w:t xml:space="preserve"> </w:t>
      </w:r>
      <w:proofErr w:type="spellStart"/>
      <w:r w:rsidRPr="00012351">
        <w:rPr>
          <w:bCs/>
          <w:i/>
          <w:color w:val="0F1115"/>
        </w:rPr>
        <w:t>задачи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rHeight w:val="642"/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UC-3.1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Тукалкин</w:t>
            </w:r>
            <w:proofErr w:type="spellEnd"/>
            <w:r w:rsidRPr="00012351">
              <w:t xml:space="preserve"> В.А.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Создание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задачи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создаёт задачу с параметрами и тестовыми случаями.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UC-3.2, UC-3.3 (include)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Высокая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авторизован как Преподаватель или Администратор.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Задача создана, ей присвоен уникальный идентификатор.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открывает форму создания задачи.</w:t>
            </w:r>
            <w:r w:rsidRPr="00012351">
              <w:rPr>
                <w:lang w:val="ru-RU"/>
              </w:rPr>
              <w:br/>
              <w:t xml:space="preserve">2. Заполняет условие, языки, ограничения, количество попыток, </w:t>
            </w:r>
            <w:r w:rsidRPr="00012351">
              <w:rPr>
                <w:lang w:val="ru-RU"/>
              </w:rPr>
              <w:lastRenderedPageBreak/>
              <w:t>время.</w:t>
            </w:r>
            <w:r w:rsidRPr="00012351">
              <w:rPr>
                <w:lang w:val="ru-RU"/>
              </w:rPr>
              <w:br/>
              <w:t>3. Добавляет тестовые случаи (входные данные и ожидаемый вывод).</w:t>
            </w:r>
            <w:r w:rsidRPr="00012351">
              <w:rPr>
                <w:lang w:val="ru-RU"/>
              </w:rPr>
              <w:br/>
              <w:t>4. Сохраняет задачу.</w:t>
            </w:r>
            <w:r w:rsidRPr="00012351">
              <w:rPr>
                <w:lang w:val="ru-RU"/>
              </w:rPr>
              <w:br/>
              <w:t xml:space="preserve">5. Система присваивает </w:t>
            </w:r>
            <w:r w:rsidRPr="00012351">
              <w:t>ID</w:t>
            </w:r>
            <w:r w:rsidRPr="00012351">
              <w:rPr>
                <w:lang w:val="ru-RU"/>
              </w:rPr>
              <w:t xml:space="preserve"> и делает задачу доступной для привязки к модулю.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Обязательные поля не заполнены — система указывает на ошибки и не сохраняет.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Может быть включено в </w:t>
            </w:r>
            <w:r w:rsidRPr="00012351">
              <w:t>UC</w:t>
            </w:r>
            <w:r w:rsidRPr="00012351">
              <w:rPr>
                <w:lang w:val="ru-RU"/>
              </w:rPr>
              <w:t>-3.3 (Создание модуля) — при создании модуля сразу создаётся новая задача.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12</w:t>
      </w:r>
      <w:r w:rsidR="009548AA" w:rsidRPr="00012351">
        <w:rPr>
          <w:bCs/>
          <w:i/>
          <w:color w:val="0F1115"/>
        </w:rPr>
        <w:t xml:space="preserve"> – UC-3.2: </w:t>
      </w:r>
      <w:proofErr w:type="spellStart"/>
      <w:r w:rsidR="009548AA" w:rsidRPr="00012351">
        <w:rPr>
          <w:bCs/>
          <w:i/>
          <w:color w:val="0F1115"/>
        </w:rPr>
        <w:t>Обновление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задачи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UC-3.2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Тукалкин</w:t>
            </w:r>
            <w:proofErr w:type="spellEnd"/>
            <w:r w:rsidRPr="00012351">
              <w:t xml:space="preserve"> В.А.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Обновление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задачи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изменяет параметры существующей задачи и её тестовые случаи.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UC-3.1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Средняя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Задача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создана</w:t>
            </w:r>
            <w:proofErr w:type="spellEnd"/>
            <w:r w:rsidRPr="00012351">
              <w:t xml:space="preserve"> (UC-3.1).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Данные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задачи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обновлены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>1. Пользователь выбирает задачу и нажимает «Редактировать».</w:t>
            </w:r>
            <w:r w:rsidRPr="00012351">
              <w:rPr>
                <w:lang w:val="ru-RU"/>
              </w:rPr>
              <w:br/>
              <w:t>2. Система открывает форму с текущими данными.</w:t>
            </w:r>
            <w:r w:rsidRPr="00012351">
              <w:rPr>
                <w:lang w:val="ru-RU"/>
              </w:rPr>
              <w:br/>
              <w:t>3. Пользователь вносит изменения (описание, лимиты, языки, тесты).</w:t>
            </w:r>
            <w:r w:rsidRPr="00012351">
              <w:rPr>
                <w:lang w:val="ru-RU"/>
              </w:rPr>
              <w:br/>
              <w:t>4. Нажимает «Сохранить».</w:t>
            </w:r>
            <w:r w:rsidRPr="00012351">
              <w:rPr>
                <w:lang w:val="ru-RU"/>
              </w:rPr>
              <w:br/>
              <w:t>5. Система сохраняет и применяет изменения к новым сессиям.</w:t>
            </w:r>
            <w:r w:rsidRPr="00012351">
              <w:rPr>
                <w:lang w:val="ru-RU"/>
              </w:rPr>
              <w:br/>
            </w:r>
            <w:r w:rsidRPr="00012351">
              <w:t xml:space="preserve">6. </w:t>
            </w:r>
            <w:proofErr w:type="spellStart"/>
            <w:r w:rsidRPr="00012351">
              <w:t>Уведомляет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об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успехе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Обязательные поля очищены — система не сохраняет.</w:t>
            </w:r>
            <w:r w:rsidRPr="00012351">
              <w:rPr>
                <w:lang w:val="ru-RU"/>
              </w:rPr>
              <w:br/>
            </w:r>
            <w:r w:rsidRPr="00012351">
              <w:t>A</w:t>
            </w:r>
            <w:r w:rsidRPr="00012351">
              <w:rPr>
                <w:lang w:val="ru-RU"/>
              </w:rPr>
              <w:t xml:space="preserve">.2. Есть активные сессии студентов — система предлагает </w:t>
            </w:r>
            <w:r w:rsidRPr="00012351">
              <w:rPr>
                <w:lang w:val="ru-RU"/>
              </w:rPr>
              <w:lastRenderedPageBreak/>
              <w:t>принудительно завершить их.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9548AA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 w:rsidRPr="00012351">
        <w:rPr>
          <w:bCs/>
          <w:i/>
          <w:color w:val="0F1115"/>
        </w:rPr>
        <w:t>Таблица</w:t>
      </w:r>
      <w:proofErr w:type="spellEnd"/>
      <w:r w:rsidRPr="00012351">
        <w:rPr>
          <w:bCs/>
          <w:i/>
          <w:color w:val="0F1115"/>
        </w:rPr>
        <w:t xml:space="preserve"> 1</w:t>
      </w:r>
      <w:r w:rsidR="00C73451">
        <w:rPr>
          <w:bCs/>
          <w:i/>
          <w:color w:val="0F1115"/>
        </w:rPr>
        <w:t>3</w:t>
      </w:r>
      <w:r w:rsidRPr="00012351">
        <w:rPr>
          <w:bCs/>
          <w:i/>
          <w:color w:val="0F1115"/>
        </w:rPr>
        <w:t xml:space="preserve"> – UC-3.3: </w:t>
      </w:r>
      <w:proofErr w:type="spellStart"/>
      <w:r w:rsidRPr="00012351">
        <w:rPr>
          <w:bCs/>
          <w:i/>
          <w:color w:val="0F1115"/>
        </w:rPr>
        <w:t>Создание</w:t>
      </w:r>
      <w:proofErr w:type="spellEnd"/>
      <w:r w:rsidRPr="00012351">
        <w:rPr>
          <w:bCs/>
          <w:i/>
          <w:color w:val="0F1115"/>
        </w:rPr>
        <w:t xml:space="preserve"> </w:t>
      </w:r>
      <w:proofErr w:type="spellStart"/>
      <w:r w:rsidRPr="00012351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UC-3.3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Щербак</w:t>
            </w:r>
            <w:proofErr w:type="spellEnd"/>
            <w:r w:rsidRPr="00012351">
              <w:t xml:space="preserve"> М.С.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Создание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модуля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создаёт модуль и наполняет его задачами.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UC-3.1 (include), UC-3.4 (extend)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Средняя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Пользователь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авторизован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Модуль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создан</w:t>
            </w:r>
            <w:proofErr w:type="spellEnd"/>
            <w:r w:rsidRPr="00012351">
              <w:t xml:space="preserve"> и </w:t>
            </w:r>
            <w:proofErr w:type="spellStart"/>
            <w:r w:rsidRPr="00012351">
              <w:t>доступен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переходит во вкладку «Модули».</w:t>
            </w:r>
            <w:r w:rsidRPr="00012351">
              <w:rPr>
                <w:lang w:val="ru-RU"/>
              </w:rPr>
              <w:br/>
              <w:t>2. Нажимает «Добавить модуль».</w:t>
            </w:r>
            <w:r w:rsidRPr="00012351">
              <w:rPr>
                <w:lang w:val="ru-RU"/>
              </w:rPr>
              <w:br/>
              <w:t>3. Вводит название и описание.</w:t>
            </w:r>
            <w:r w:rsidRPr="00012351">
              <w:rPr>
                <w:lang w:val="ru-RU"/>
              </w:rPr>
              <w:br/>
              <w:t>4. Нажимает «Добавить задачу».</w:t>
            </w:r>
            <w:r w:rsidRPr="00012351">
              <w:rPr>
                <w:lang w:val="ru-RU"/>
              </w:rPr>
              <w:br/>
              <w:t>5. Выбирает нужные задачи из списка.</w:t>
            </w:r>
            <w:r w:rsidRPr="00012351">
              <w:rPr>
                <w:lang w:val="ru-RU"/>
              </w:rPr>
              <w:br/>
              <w:t>6. Система сохраняет модуль.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A</w:t>
            </w:r>
            <w:r w:rsidRPr="00012351">
              <w:rPr>
                <w:lang w:val="ru-RU"/>
              </w:rPr>
              <w:t xml:space="preserve">.1. Пользователь хочет создать новую задачу прямо в модуле — нажимает «Создать новую» </w:t>
            </w:r>
            <w:r w:rsidRPr="00012351">
              <w:t xml:space="preserve">→ </w:t>
            </w:r>
            <w:proofErr w:type="spellStart"/>
            <w:r w:rsidRPr="00012351">
              <w:t>запускается</w:t>
            </w:r>
            <w:proofErr w:type="spellEnd"/>
            <w:r w:rsidRPr="00012351">
              <w:t xml:space="preserve"> UC-3.1 (include).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Точки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Pr="00012351">
              <w:rPr>
                <w:lang w:val="ru-RU"/>
              </w:rPr>
              <w:t>-3.4 (Редактирование модуля) — расширяет поведение для уже созданного модуля.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include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Включает </w:t>
            </w:r>
            <w:r w:rsidRPr="00012351">
              <w:t>UC</w:t>
            </w:r>
            <w:r w:rsidRPr="00012351">
              <w:rPr>
                <w:lang w:val="ru-RU"/>
              </w:rPr>
              <w:t>-3.1 — при создании новой задачи из формы модуля.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14</w:t>
      </w:r>
      <w:r w:rsidR="009548AA" w:rsidRPr="00012351">
        <w:rPr>
          <w:bCs/>
          <w:i/>
          <w:color w:val="0F1115"/>
        </w:rPr>
        <w:t xml:space="preserve"> – UC-3.4: </w:t>
      </w:r>
      <w:proofErr w:type="spellStart"/>
      <w:r w:rsidR="009548AA" w:rsidRPr="00012351">
        <w:rPr>
          <w:bCs/>
          <w:i/>
          <w:color w:val="0F1115"/>
        </w:rPr>
        <w:t>Редактирование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UC-3.4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Щербак</w:t>
            </w:r>
            <w:proofErr w:type="spellEnd"/>
            <w:r w:rsidRPr="00012351">
              <w:t xml:space="preserve"> М.С.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Редактирование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модуля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изменяет состав модуля — добавляет или удаляет задачи.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UC-3.3 (extend), UC-3.5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Средняя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Модуль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создан</w:t>
            </w:r>
            <w:proofErr w:type="spellEnd"/>
            <w:r w:rsidRPr="00012351">
              <w:t xml:space="preserve"> (UC-3.3).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Модуль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изменён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>1. Пользователь переходит во вкладку «Модули».</w:t>
            </w:r>
            <w:r w:rsidRPr="00012351">
              <w:rPr>
                <w:lang w:val="ru-RU"/>
              </w:rPr>
              <w:br/>
              <w:t>2. Открывает нужный модуль.</w:t>
            </w:r>
            <w:r w:rsidRPr="00012351">
              <w:rPr>
                <w:lang w:val="ru-RU"/>
              </w:rPr>
              <w:br/>
              <w:t>3. Убирает или добавляет задачи.</w:t>
            </w:r>
            <w:r w:rsidRPr="00012351">
              <w:rPr>
                <w:lang w:val="ru-RU"/>
              </w:rPr>
              <w:br/>
            </w:r>
            <w:r w:rsidRPr="00012351">
              <w:t xml:space="preserve">4. </w:t>
            </w:r>
            <w:proofErr w:type="spellStart"/>
            <w:r w:rsidRPr="00012351">
              <w:t>Система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сохраняет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изменения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Связи</w:t>
            </w:r>
            <w:proofErr w:type="spellEnd"/>
            <w:r w:rsidRPr="00012351">
              <w:rPr>
                <w:bCs/>
              </w:rPr>
              <w:t xml:space="preserve"> extend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Расширяет </w:t>
            </w:r>
            <w:r w:rsidRPr="00012351">
              <w:t>UC</w:t>
            </w:r>
            <w:r w:rsidRPr="00012351">
              <w:rPr>
                <w:lang w:val="ru-RU"/>
              </w:rPr>
              <w:t>-3.3 — редактирование доступно только для уже созданного модуля.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15</w:t>
      </w:r>
      <w:r w:rsidR="009548AA" w:rsidRPr="00012351">
        <w:rPr>
          <w:bCs/>
          <w:i/>
          <w:color w:val="0F1115"/>
        </w:rPr>
        <w:t xml:space="preserve"> – UC-3.5: </w:t>
      </w:r>
      <w:proofErr w:type="spellStart"/>
      <w:r w:rsidR="009548AA" w:rsidRPr="00012351">
        <w:rPr>
          <w:bCs/>
          <w:i/>
          <w:color w:val="0F1115"/>
        </w:rPr>
        <w:t>Удаление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модуля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UC-3.5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Щербак</w:t>
            </w:r>
            <w:proofErr w:type="spellEnd"/>
            <w:r w:rsidRPr="00012351">
              <w:t xml:space="preserve"> М.С.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Удаление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модуля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удаляет модуль из системы (мягкое удаление).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UC-3.3, UC-3.4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Низкая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Модуль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создан</w:t>
            </w:r>
            <w:proofErr w:type="spellEnd"/>
            <w:r w:rsidRPr="00012351">
              <w:t xml:space="preserve"> (UC-3.3).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Модуль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помечен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как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удалённый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>1. Пользователь переходит во вкладку «Модули».</w:t>
            </w:r>
            <w:r w:rsidRPr="00012351">
              <w:rPr>
                <w:lang w:val="ru-RU"/>
              </w:rPr>
              <w:br/>
              <w:t>2. Открывает нужный модуль.</w:t>
            </w:r>
            <w:r w:rsidRPr="00012351">
              <w:rPr>
                <w:lang w:val="ru-RU"/>
              </w:rPr>
              <w:br/>
              <w:t>3. Нажимает «Удалить».</w:t>
            </w:r>
            <w:r w:rsidRPr="00012351">
              <w:rPr>
                <w:lang w:val="ru-RU"/>
              </w:rPr>
              <w:br/>
            </w:r>
            <w:r w:rsidRPr="00012351">
              <w:t xml:space="preserve">4. </w:t>
            </w:r>
            <w:proofErr w:type="spellStart"/>
            <w:r w:rsidRPr="00012351">
              <w:t>Система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выполняет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мягкое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удаление</w:t>
            </w:r>
            <w:proofErr w:type="spellEnd"/>
            <w:r w:rsidRPr="00012351">
              <w:t xml:space="preserve"> и </w:t>
            </w:r>
            <w:proofErr w:type="spellStart"/>
            <w:r w:rsidRPr="00012351">
              <w:t>сохраняет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изменения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Модуль не удаляется физически из Б</w:t>
            </w:r>
            <w:r w:rsidRPr="009548AA">
              <w:rPr>
                <w:lang w:val="ru-RU"/>
              </w:rPr>
              <w:t>Д — помечается флагом удаления</w:t>
            </w:r>
            <w:r w:rsidRPr="00012351">
              <w:rPr>
                <w:lang w:val="ru-RU"/>
              </w:rPr>
              <w:t>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A43E68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A43E68">
        <w:rPr>
          <w:bCs/>
          <w:i/>
          <w:color w:val="0F1115"/>
          <w:lang w:val="ru-RU"/>
        </w:rPr>
        <w:t>Таблица 1</w:t>
      </w:r>
      <w:r w:rsidR="00C73451">
        <w:rPr>
          <w:bCs/>
          <w:i/>
          <w:color w:val="0F1115"/>
          <w:lang w:val="ru-RU"/>
        </w:rPr>
        <w:t>6</w:t>
      </w:r>
      <w:r w:rsidRPr="00A43E68">
        <w:rPr>
          <w:bCs/>
          <w:i/>
          <w:color w:val="0F1115"/>
          <w:lang w:val="ru-RU"/>
        </w:rPr>
        <w:t xml:space="preserve"> – </w:t>
      </w:r>
      <w:r w:rsidRPr="00012351">
        <w:rPr>
          <w:bCs/>
          <w:i/>
          <w:color w:val="0F1115"/>
        </w:rPr>
        <w:t>UC</w:t>
      </w:r>
      <w:r w:rsidRPr="00A43E68">
        <w:rPr>
          <w:bCs/>
          <w:i/>
          <w:color w:val="0F1115"/>
          <w:lang w:val="ru-RU"/>
        </w:rPr>
        <w:t>-4.1: Ручная корректировка оценки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276"/>
      </w:tblGrid>
      <w:tr w:rsidR="009548AA" w:rsidRPr="00012351" w:rsidTr="00A85748">
        <w:trPr>
          <w:tblHeader/>
        </w:trPr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UC-4.1</w:t>
            </w:r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Пачев</w:t>
            </w:r>
            <w:proofErr w:type="spellEnd"/>
            <w:r w:rsidRPr="00012351">
              <w:t xml:space="preserve"> Д.К.</w:t>
            </w:r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Ручная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корректировка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оценки</w:t>
            </w:r>
            <w:proofErr w:type="spellEnd"/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вручную изменяет оценку студента за задачу при спорной ситуации.</w:t>
            </w:r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UC-1.2 (include), UC-4.2 (extend)</w:t>
            </w:r>
          </w:p>
        </w:tc>
      </w:tr>
      <w:tr w:rsidR="009548AA" w:rsidRPr="00012351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Низкая</w:t>
            </w:r>
            <w:proofErr w:type="spellEnd"/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У студента есть хотя бы одна попытка решения.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Оценка обновлена в БД; результат передан в </w:t>
            </w:r>
            <w:r w:rsidRPr="00012351">
              <w:t>Moodle</w:t>
            </w:r>
            <w:r w:rsidRPr="00012351">
              <w:rPr>
                <w:lang w:val="ru-RU"/>
              </w:rPr>
              <w:t>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Пользователь переходит во вкладку «Студенты».</w:t>
            </w:r>
            <w:r w:rsidRPr="00012351">
              <w:rPr>
                <w:lang w:val="ru-RU"/>
              </w:rPr>
              <w:br/>
              <w:t>2. Выбирает студента.</w:t>
            </w:r>
            <w:r w:rsidRPr="00012351">
              <w:rPr>
                <w:lang w:val="ru-RU"/>
              </w:rPr>
              <w:br/>
              <w:t>3. Система выводит модули, задачи и попытки.</w:t>
            </w:r>
            <w:r w:rsidRPr="00012351">
              <w:rPr>
                <w:lang w:val="ru-RU"/>
              </w:rPr>
              <w:br/>
              <w:t>4. Пользователь выбирает попытку.</w:t>
            </w:r>
            <w:r w:rsidRPr="00012351">
              <w:rPr>
                <w:lang w:val="ru-RU"/>
              </w:rPr>
              <w:br/>
              <w:t>5. Вводит новую оценку.</w:t>
            </w:r>
            <w:r w:rsidRPr="00012351">
              <w:rPr>
                <w:lang w:val="ru-RU"/>
              </w:rPr>
              <w:br/>
              <w:t>6. Подтверждает изменение.</w:t>
            </w:r>
            <w:r w:rsidRPr="00012351">
              <w:rPr>
                <w:lang w:val="ru-RU"/>
              </w:rPr>
              <w:br/>
              <w:t>7. Система сохраняет и пересчитывает итоги.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Отмена изменения.</w:t>
            </w:r>
            <w:r w:rsidRPr="00012351">
              <w:rPr>
                <w:lang w:val="ru-RU"/>
              </w:rPr>
              <w:br/>
            </w:r>
            <w:r w:rsidRPr="00012351">
              <w:t>A</w:t>
            </w:r>
            <w:r w:rsidRPr="00012351">
              <w:rPr>
                <w:lang w:val="ru-RU"/>
              </w:rPr>
              <w:t xml:space="preserve">.2. Требуется синхронизация с </w:t>
            </w:r>
            <w:r w:rsidRPr="00012351">
              <w:t>Moodle</w:t>
            </w:r>
            <w:r w:rsidRPr="00012351">
              <w:rPr>
                <w:lang w:val="ru-RU"/>
              </w:rPr>
              <w:t xml:space="preserve"> — запускается </w:t>
            </w:r>
            <w:r w:rsidRPr="00012351">
              <w:t>UC</w:t>
            </w:r>
            <w:r w:rsidRPr="00012351">
              <w:rPr>
                <w:lang w:val="ru-RU"/>
              </w:rPr>
              <w:t>-1.2.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Значение вне допустимого диапазона — система отклоняет ввод.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Связи</w:t>
            </w:r>
            <w:proofErr w:type="spellEnd"/>
            <w:r w:rsidRPr="00012351">
              <w:rPr>
                <w:bCs/>
              </w:rPr>
              <w:t xml:space="preserve"> include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Включает </w:t>
            </w:r>
            <w:r w:rsidRPr="00012351">
              <w:t>UC</w:t>
            </w:r>
            <w:r w:rsidRPr="00012351">
              <w:rPr>
                <w:lang w:val="ru-RU"/>
              </w:rPr>
              <w:t xml:space="preserve">-1.2 — после корректировки обязательно передаёт результат в </w:t>
            </w:r>
            <w:r w:rsidRPr="00012351">
              <w:t>Moodle</w:t>
            </w:r>
            <w:r w:rsidRPr="00012351">
              <w:rPr>
                <w:lang w:val="ru-RU"/>
              </w:rPr>
              <w:t>.</w:t>
            </w:r>
          </w:p>
        </w:tc>
      </w:tr>
      <w:tr w:rsidR="009548AA" w:rsidRPr="00CD6173" w:rsidTr="00A85748">
        <w:tc>
          <w:tcPr>
            <w:tcW w:w="30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Точки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расширения</w:t>
            </w:r>
            <w:proofErr w:type="spellEnd"/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Pr="00012351">
              <w:rPr>
                <w:lang w:val="ru-RU"/>
              </w:rPr>
              <w:t>-4.2 (Добавление попыток) — расширяет контекст работы с оценками.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C73451" w:rsidRDefault="00C73451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 w:rsidRPr="00C73451">
        <w:rPr>
          <w:bCs/>
          <w:i/>
          <w:color w:val="0F1115"/>
          <w:lang w:val="ru-RU"/>
        </w:rPr>
        <w:t>Таблица 17</w:t>
      </w:r>
      <w:r w:rsidR="009548AA" w:rsidRPr="00C73451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C73451">
        <w:rPr>
          <w:bCs/>
          <w:i/>
          <w:color w:val="0F1115"/>
          <w:lang w:val="ru-RU"/>
        </w:rPr>
        <w:t>-4.2: Добавление попыток студенту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012351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UC-4.2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Пачев</w:t>
            </w:r>
            <w:proofErr w:type="spellEnd"/>
            <w:r w:rsidRPr="00012351">
              <w:t xml:space="preserve"> Д.К.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Добавление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попыток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студенту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Пользователь вручную добавляет студенту дополнительные попытки решения задачи.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, </w:t>
            </w: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A43E68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A43E68" w:rsidRDefault="00A43E68" w:rsidP="00A85748">
            <w:pPr>
              <w:spacing w:line="240" w:lineRule="auto"/>
              <w:rPr>
                <w:lang w:val="ru-RU"/>
              </w:rPr>
            </w:pPr>
            <w:r>
              <w:t>UC</w:t>
            </w:r>
            <w:r w:rsidRPr="00A43E68">
              <w:rPr>
                <w:lang w:val="ru-RU"/>
              </w:rPr>
              <w:t xml:space="preserve">-4.1, </w:t>
            </w:r>
            <w:r>
              <w:t>UC</w:t>
            </w:r>
            <w:r w:rsidRPr="00A43E68">
              <w:rPr>
                <w:lang w:val="ru-RU"/>
              </w:rPr>
              <w:t>-2.</w:t>
            </w:r>
            <w:r>
              <w:rPr>
                <w:lang w:val="ru-RU"/>
              </w:rPr>
              <w:t>1</w:t>
            </w:r>
            <w:r w:rsidR="009548AA" w:rsidRPr="00A43E68">
              <w:rPr>
                <w:lang w:val="ru-RU"/>
              </w:rPr>
              <w:t xml:space="preserve"> (</w:t>
            </w:r>
            <w:r w:rsidR="009548AA" w:rsidRPr="00012351">
              <w:t>extend</w:t>
            </w:r>
            <w:r w:rsidR="009548AA" w:rsidRPr="00A43E68">
              <w:rPr>
                <w:lang w:val="ru-RU"/>
              </w:rPr>
              <w:t xml:space="preserve">), </w:t>
            </w:r>
            <w:r w:rsidR="009548AA" w:rsidRPr="00012351">
              <w:t>UC</w:t>
            </w:r>
            <w:r>
              <w:rPr>
                <w:lang w:val="ru-RU"/>
              </w:rPr>
              <w:t>-2.2</w:t>
            </w:r>
          </w:p>
        </w:tc>
      </w:tr>
      <w:tr w:rsidR="009548AA" w:rsidRPr="00A43E68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bCs/>
                <w:lang w:val="ru-RU"/>
              </w:rPr>
              <w:t>Частота использования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lang w:val="ru-RU"/>
              </w:rPr>
              <w:t>Низкая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bCs/>
                <w:lang w:val="ru-RU"/>
              </w:rPr>
              <w:t>Предварительные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Студент привязан к курсу/задаче.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bCs/>
                <w:lang w:val="ru-RU"/>
              </w:rPr>
              <w:t>Выходные условия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Счётчик попыток увеличен; студенту открыта возможность повторного решения.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>1. Пользователь переходит во вкладку «Студенты».</w:t>
            </w:r>
            <w:r w:rsidRPr="00012351">
              <w:rPr>
                <w:lang w:val="ru-RU"/>
              </w:rPr>
              <w:br/>
              <w:t>2. Выбирает студента.</w:t>
            </w:r>
            <w:r w:rsidRPr="00012351">
              <w:rPr>
                <w:lang w:val="ru-RU"/>
              </w:rPr>
              <w:br/>
              <w:t>3. Система выводит модули и задачи со счётчиком попыток.</w:t>
            </w:r>
            <w:r w:rsidRPr="00012351">
              <w:rPr>
                <w:lang w:val="ru-RU"/>
              </w:rPr>
              <w:br/>
              <w:t>4. Пользователь выбирает задачу.</w:t>
            </w:r>
            <w:r w:rsidRPr="00012351">
              <w:rPr>
                <w:lang w:val="ru-RU"/>
              </w:rPr>
              <w:br/>
              <w:t>5. Нажимает «Добавить попытку» и указывает количество.</w:t>
            </w:r>
            <w:r w:rsidRPr="00012351">
              <w:rPr>
                <w:lang w:val="ru-RU"/>
              </w:rPr>
              <w:br/>
              <w:t xml:space="preserve">6. Система увеличивает лимит и снимает блокировку </w:t>
            </w:r>
            <w:r w:rsidRPr="00012351">
              <w:t>IDE</w:t>
            </w:r>
            <w:r w:rsidRPr="00012351">
              <w:rPr>
                <w:lang w:val="ru-RU"/>
              </w:rPr>
              <w:t>.</w:t>
            </w:r>
            <w:r w:rsidRPr="00012351">
              <w:rPr>
                <w:lang w:val="ru-RU"/>
              </w:rPr>
              <w:br/>
              <w:t xml:space="preserve">7. </w:t>
            </w:r>
            <w:proofErr w:type="spellStart"/>
            <w:r w:rsidRPr="00012351">
              <w:t>Студенту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становится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доступен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повторный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вход</w:t>
            </w:r>
            <w:proofErr w:type="spellEnd"/>
            <w:r w:rsidRPr="00012351">
              <w:t xml:space="preserve"> в </w:t>
            </w:r>
            <w:proofErr w:type="spellStart"/>
            <w:r w:rsidRPr="00012351">
              <w:t>задачу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 xml:space="preserve">A.1. </w:t>
            </w:r>
            <w:proofErr w:type="spellStart"/>
            <w:r w:rsidRPr="00012351">
              <w:t>Отмена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действия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Указано отрицательное или нулевое количество — система отклоняет ввод.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Точки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расширения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Расширяет </w:t>
            </w:r>
            <w:r w:rsidRPr="00012351">
              <w:t>UC</w:t>
            </w:r>
            <w:r w:rsidR="00A43E68">
              <w:rPr>
                <w:lang w:val="ru-RU"/>
              </w:rPr>
              <w:t>-2.1</w:t>
            </w:r>
            <w:r w:rsidRPr="00012351">
              <w:rPr>
                <w:lang w:val="ru-RU"/>
              </w:rPr>
              <w:t xml:space="preserve"> — после добавления попыток у студента появляется кнопка «</w:t>
            </w:r>
            <w:proofErr w:type="spellStart"/>
            <w:r w:rsidRPr="00012351">
              <w:rPr>
                <w:lang w:val="ru-RU"/>
              </w:rPr>
              <w:t>Перепройти</w:t>
            </w:r>
            <w:proofErr w:type="spellEnd"/>
            <w:r w:rsidRPr="00012351">
              <w:rPr>
                <w:lang w:val="ru-RU"/>
              </w:rPr>
              <w:t xml:space="preserve">», что активирует </w:t>
            </w:r>
            <w:r w:rsidRPr="00012351">
              <w:t>UC</w:t>
            </w:r>
            <w:r w:rsidR="00A43E68">
              <w:rPr>
                <w:lang w:val="ru-RU"/>
              </w:rPr>
              <w:t>-2.2</w:t>
            </w:r>
            <w:r w:rsidRPr="00012351">
              <w:rPr>
                <w:lang w:val="ru-RU"/>
              </w:rPr>
              <w:t>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A43E68" w:rsidRDefault="00C73451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>
        <w:rPr>
          <w:bCs/>
          <w:i/>
          <w:color w:val="0F1115"/>
          <w:lang w:val="ru-RU"/>
        </w:rPr>
        <w:t>Таблица 18</w:t>
      </w:r>
      <w:r w:rsidR="009548AA" w:rsidRPr="00A43E68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A43E68">
        <w:rPr>
          <w:bCs/>
          <w:i/>
          <w:color w:val="0F1115"/>
          <w:lang w:val="ru-RU"/>
        </w:rPr>
        <w:t>-5.1: Авторизация Администратора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237"/>
      </w:tblGrid>
      <w:tr w:rsidR="009548AA" w:rsidRPr="00A43E68" w:rsidTr="00A8574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lang w:val="ru-RU"/>
              </w:rPr>
              <w:t>Параметр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lang w:val="ru-RU"/>
              </w:rPr>
              <w:t>Значение</w:t>
            </w:r>
          </w:p>
        </w:tc>
      </w:tr>
      <w:tr w:rsidR="009548AA" w:rsidRPr="00A43E68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bCs/>
                <w:lang w:val="ru-RU"/>
              </w:rPr>
              <w:t>Уникальный идентификатор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UC</w:t>
            </w:r>
            <w:r w:rsidRPr="00A43E68">
              <w:rPr>
                <w:lang w:val="ru-RU"/>
              </w:rPr>
              <w:t>-5.1</w:t>
            </w:r>
          </w:p>
        </w:tc>
      </w:tr>
      <w:tr w:rsidR="009548AA" w:rsidRPr="00A43E68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r w:rsidRPr="00A43E68">
              <w:rPr>
                <w:bCs/>
                <w:lang w:val="ru-RU"/>
              </w:rPr>
              <w:t>Автор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A43E68" w:rsidRDefault="009548AA" w:rsidP="00A85748">
            <w:pPr>
              <w:spacing w:line="240" w:lineRule="auto"/>
              <w:rPr>
                <w:lang w:val="ru-RU"/>
              </w:rPr>
            </w:pPr>
            <w:proofErr w:type="spellStart"/>
            <w:r w:rsidRPr="00A43E68">
              <w:rPr>
                <w:lang w:val="ru-RU"/>
              </w:rPr>
              <w:t>Святохо</w:t>
            </w:r>
            <w:proofErr w:type="spellEnd"/>
            <w:r w:rsidRPr="00A43E68">
              <w:rPr>
                <w:lang w:val="ru-RU"/>
              </w:rPr>
              <w:t xml:space="preserve"> В.В.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A43E68">
              <w:rPr>
                <w:bCs/>
                <w:lang w:val="ru-RU"/>
              </w:rPr>
              <w:t>Наз</w:t>
            </w:r>
            <w:r w:rsidRPr="00012351">
              <w:rPr>
                <w:bCs/>
              </w:rPr>
              <w:t>вание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Авторизация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Администратора</w:t>
            </w:r>
            <w:proofErr w:type="spellEnd"/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 xml:space="preserve">Преподаватель входит в панель администратора через специальный </w:t>
            </w:r>
            <w:r w:rsidRPr="00012351">
              <w:t>URL</w:t>
            </w:r>
            <w:r w:rsidRPr="00012351">
              <w:rPr>
                <w:lang w:val="ru-RU"/>
              </w:rPr>
              <w:t xml:space="preserve"> и форму авторизации.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 (в </w:t>
            </w:r>
            <w:proofErr w:type="spellStart"/>
            <w:r w:rsidRPr="00012351">
              <w:t>роли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Администратора</w:t>
            </w:r>
            <w:proofErr w:type="spellEnd"/>
            <w:r w:rsidRPr="00012351">
              <w:t>)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UC-6.1, UC-6.2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Низкая</w:t>
            </w:r>
            <w:proofErr w:type="spellEnd"/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авторизован</w:t>
            </w:r>
            <w:proofErr w:type="spellEnd"/>
            <w:r w:rsidRPr="00012351">
              <w:t xml:space="preserve"> в </w:t>
            </w:r>
            <w:proofErr w:type="spellStart"/>
            <w:r w:rsidRPr="00012351">
              <w:t>системе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Преподаватель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получает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права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Администратора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BD72AF" w:rsidP="00A85748">
            <w:pPr>
              <w:spacing w:line="240" w:lineRule="auto"/>
            </w:pPr>
            <w:r>
              <w:rPr>
                <w:lang w:val="ru-RU"/>
              </w:rPr>
              <w:t>1. Преподаватель переходит на страницу авторизации Админа.</w:t>
            </w:r>
            <w:r w:rsidR="009548AA" w:rsidRPr="00012351">
              <w:rPr>
                <w:lang w:val="ru-RU"/>
              </w:rPr>
              <w:br/>
              <w:t>2. Система выводит форму авторизации.</w:t>
            </w:r>
            <w:r w:rsidR="009548AA" w:rsidRPr="00012351">
              <w:rPr>
                <w:lang w:val="ru-RU"/>
              </w:rPr>
              <w:br/>
              <w:t>3. Преподаватель вводит логин и пароль.</w:t>
            </w:r>
            <w:r w:rsidR="009548AA" w:rsidRPr="00012351">
              <w:rPr>
                <w:lang w:val="ru-RU"/>
              </w:rPr>
              <w:br/>
            </w:r>
            <w:r w:rsidR="009548AA" w:rsidRPr="00012351">
              <w:t xml:space="preserve">4. </w:t>
            </w:r>
            <w:proofErr w:type="spellStart"/>
            <w:r w:rsidR="009548AA" w:rsidRPr="00012351">
              <w:t>Система</w:t>
            </w:r>
            <w:proofErr w:type="spellEnd"/>
            <w:r w:rsidR="009548AA" w:rsidRPr="00012351">
              <w:t xml:space="preserve"> </w:t>
            </w:r>
            <w:proofErr w:type="spellStart"/>
            <w:r w:rsidR="009548AA" w:rsidRPr="00012351">
              <w:t>проверяет</w:t>
            </w:r>
            <w:proofErr w:type="spellEnd"/>
            <w:r w:rsidR="009548AA" w:rsidRPr="00012351">
              <w:t xml:space="preserve"> </w:t>
            </w:r>
            <w:proofErr w:type="spellStart"/>
            <w:r w:rsidR="009548AA" w:rsidRPr="00012351">
              <w:t>данные</w:t>
            </w:r>
            <w:proofErr w:type="spellEnd"/>
            <w:r w:rsidR="009548AA" w:rsidRPr="00012351">
              <w:t xml:space="preserve"> и </w:t>
            </w:r>
            <w:proofErr w:type="spellStart"/>
            <w:r w:rsidR="009548AA" w:rsidRPr="00012351">
              <w:t>открывает</w:t>
            </w:r>
            <w:proofErr w:type="spellEnd"/>
            <w:r w:rsidR="009548AA" w:rsidRPr="00012351">
              <w:t xml:space="preserve"> </w:t>
            </w:r>
            <w:proofErr w:type="spellStart"/>
            <w:r w:rsidR="009548AA" w:rsidRPr="00012351">
              <w:t>панель</w:t>
            </w:r>
            <w:proofErr w:type="spellEnd"/>
            <w:r w:rsidR="009548AA" w:rsidRPr="00012351">
              <w:t xml:space="preserve"> </w:t>
            </w:r>
            <w:proofErr w:type="spellStart"/>
            <w:r w:rsidR="009548AA" w:rsidRPr="00012351">
              <w:t>администратора</w:t>
            </w:r>
            <w:proofErr w:type="spellEnd"/>
            <w:r w:rsidR="009548AA" w:rsidRPr="00012351">
              <w:t>.</w:t>
            </w:r>
          </w:p>
        </w:tc>
      </w:tr>
      <w:tr w:rsidR="009548AA" w:rsidRPr="00CD6173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Альтернативные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направления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A</w:t>
            </w:r>
            <w:r w:rsidRPr="00012351">
              <w:rPr>
                <w:lang w:val="ru-RU"/>
              </w:rPr>
              <w:t>.1. Логин или пароль некорректен — система уведомляет об ошибке.</w:t>
            </w:r>
          </w:p>
        </w:tc>
      </w:tr>
      <w:tr w:rsidR="009548AA" w:rsidRPr="00012351" w:rsidTr="00A8574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Бизнес-правила</w:t>
            </w:r>
            <w:proofErr w:type="spellEnd"/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 xml:space="preserve">Повышение прав доступно только пользователям с подтверждённой ролью </w:t>
            </w:r>
            <w:proofErr w:type="spellStart"/>
            <w:r w:rsidRPr="00012351">
              <w:t>Преподавателя</w:t>
            </w:r>
            <w:proofErr w:type="spellEnd"/>
            <w:r w:rsidRPr="00012351">
              <w:t>.</w:t>
            </w:r>
          </w:p>
        </w:tc>
      </w:tr>
    </w:tbl>
    <w:p w:rsid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  <w:r>
        <w:rPr>
          <w:bCs/>
          <w:i/>
          <w:color w:val="0F1115"/>
          <w:lang w:val="ru-RU"/>
        </w:rPr>
        <w:t>Таблица 19</w:t>
      </w:r>
      <w:r w:rsidR="009548AA" w:rsidRPr="00012351">
        <w:rPr>
          <w:bCs/>
          <w:i/>
          <w:color w:val="0F1115"/>
          <w:lang w:val="ru-RU"/>
        </w:rPr>
        <w:t xml:space="preserve"> – </w:t>
      </w:r>
      <w:r w:rsidR="009548AA" w:rsidRPr="00012351">
        <w:rPr>
          <w:bCs/>
          <w:i/>
          <w:color w:val="0F1115"/>
        </w:rPr>
        <w:t>UC</w:t>
      </w:r>
      <w:r w:rsidR="009548AA" w:rsidRPr="00012351">
        <w:rPr>
          <w:bCs/>
          <w:i/>
          <w:color w:val="0F1115"/>
          <w:lang w:val="ru-RU"/>
        </w:rPr>
        <w:t>-6.1: Изменение информации о пользователе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6241"/>
      </w:tblGrid>
      <w:tr w:rsidR="009548AA" w:rsidRPr="00012351" w:rsidTr="00A857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UC-6.1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Святохо</w:t>
            </w:r>
            <w:proofErr w:type="spellEnd"/>
            <w:r w:rsidRPr="00012351">
              <w:t xml:space="preserve"> В.В.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Изменение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информации</w:t>
            </w:r>
            <w:proofErr w:type="spellEnd"/>
            <w:r w:rsidRPr="00012351">
              <w:t xml:space="preserve"> о </w:t>
            </w:r>
            <w:proofErr w:type="spellStart"/>
            <w:r w:rsidRPr="00012351">
              <w:t>пользователе</w:t>
            </w:r>
            <w:proofErr w:type="spellEnd"/>
          </w:p>
        </w:tc>
      </w:tr>
      <w:tr w:rsidR="009548AA" w:rsidRPr="00CD6173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Администратор изменяет роли и данные пользователей вручную.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UC-5.1, UC-6.2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Низкая</w:t>
            </w:r>
            <w:proofErr w:type="spellEnd"/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Администратор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авторизован</w:t>
            </w:r>
            <w:proofErr w:type="spellEnd"/>
            <w:r w:rsidRPr="00012351">
              <w:t xml:space="preserve"> (UC-5.1).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Данные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пользователя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изменены</w:t>
            </w:r>
            <w:proofErr w:type="spellEnd"/>
            <w:r w:rsidRPr="00012351">
              <w:t>.</w:t>
            </w:r>
          </w:p>
        </w:tc>
      </w:tr>
      <w:tr w:rsidR="009548AA" w:rsidRPr="00012351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rPr>
                <w:lang w:val="ru-RU"/>
              </w:rPr>
              <w:t>1. Администратор переходит во вкладку «Роли».</w:t>
            </w:r>
            <w:r w:rsidRPr="00012351">
              <w:rPr>
                <w:lang w:val="ru-RU"/>
              </w:rPr>
              <w:br/>
              <w:t>2. Система выводит всех пользователей.</w:t>
            </w:r>
            <w:r w:rsidRPr="00012351">
              <w:rPr>
                <w:lang w:val="ru-RU"/>
              </w:rPr>
              <w:br/>
              <w:t>3. Администратор находит нужного пользователя.</w:t>
            </w:r>
            <w:r w:rsidRPr="00012351">
              <w:rPr>
                <w:lang w:val="ru-RU"/>
              </w:rPr>
              <w:br/>
              <w:t>4. Нажимает «Редактировать».</w:t>
            </w:r>
            <w:r w:rsidRPr="00012351">
              <w:rPr>
                <w:lang w:val="ru-RU"/>
              </w:rPr>
              <w:br/>
              <w:t xml:space="preserve">5. Система выводит данные: ФИО, </w:t>
            </w:r>
            <w:r w:rsidRPr="00012351">
              <w:t>username</w:t>
            </w:r>
            <w:r w:rsidRPr="00012351">
              <w:rPr>
                <w:lang w:val="ru-RU"/>
              </w:rPr>
              <w:t>, роль, дата регистрации, описание.</w:t>
            </w:r>
            <w:r w:rsidRPr="00012351">
              <w:rPr>
                <w:lang w:val="ru-RU"/>
              </w:rPr>
              <w:br/>
            </w:r>
            <w:r w:rsidRPr="00012351">
              <w:t xml:space="preserve">6. </w:t>
            </w:r>
            <w:proofErr w:type="spellStart"/>
            <w:r w:rsidRPr="00012351">
              <w:t>Администратор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меняет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нужное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поле</w:t>
            </w:r>
            <w:proofErr w:type="spellEnd"/>
            <w:r w:rsidRPr="00012351">
              <w:t>.</w:t>
            </w:r>
            <w:r w:rsidRPr="00012351">
              <w:br/>
              <w:t xml:space="preserve">7. </w:t>
            </w:r>
            <w:proofErr w:type="spellStart"/>
            <w:r w:rsidRPr="00012351">
              <w:t>Система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сохраняет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изменения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Попытка снять с себя роль Администратора — запрещено.</w:t>
            </w:r>
          </w:p>
        </w:tc>
      </w:tr>
    </w:tbl>
    <w:p w:rsidR="009548AA" w:rsidRPr="009548AA" w:rsidRDefault="009548AA" w:rsidP="009548AA">
      <w:pPr>
        <w:spacing w:line="240" w:lineRule="auto"/>
        <w:jc w:val="right"/>
        <w:outlineLvl w:val="2"/>
        <w:rPr>
          <w:bCs/>
          <w:i/>
          <w:color w:val="0F1115"/>
          <w:lang w:val="ru-RU"/>
        </w:rPr>
      </w:pPr>
    </w:p>
    <w:p w:rsidR="009548AA" w:rsidRPr="00012351" w:rsidRDefault="00C73451" w:rsidP="009548AA">
      <w:pPr>
        <w:spacing w:line="240" w:lineRule="auto"/>
        <w:jc w:val="right"/>
        <w:outlineLvl w:val="2"/>
        <w:rPr>
          <w:bCs/>
          <w:i/>
          <w:color w:val="0F1115"/>
        </w:rPr>
      </w:pPr>
      <w:proofErr w:type="spellStart"/>
      <w:r>
        <w:rPr>
          <w:bCs/>
          <w:i/>
          <w:color w:val="0F1115"/>
        </w:rPr>
        <w:t>Таблица</w:t>
      </w:r>
      <w:proofErr w:type="spellEnd"/>
      <w:r>
        <w:rPr>
          <w:bCs/>
          <w:i/>
          <w:color w:val="0F1115"/>
        </w:rPr>
        <w:t xml:space="preserve"> 20</w:t>
      </w:r>
      <w:r w:rsidR="009548AA" w:rsidRPr="00012351">
        <w:rPr>
          <w:bCs/>
          <w:i/>
          <w:color w:val="0F1115"/>
        </w:rPr>
        <w:t xml:space="preserve"> – UC-6.2: </w:t>
      </w:r>
      <w:proofErr w:type="spellStart"/>
      <w:r w:rsidR="009548AA" w:rsidRPr="00012351">
        <w:rPr>
          <w:bCs/>
          <w:i/>
          <w:color w:val="0F1115"/>
        </w:rPr>
        <w:t>Удаление</w:t>
      </w:r>
      <w:proofErr w:type="spellEnd"/>
      <w:r w:rsidR="009548AA" w:rsidRPr="00012351">
        <w:rPr>
          <w:bCs/>
          <w:i/>
          <w:color w:val="0F1115"/>
        </w:rPr>
        <w:t xml:space="preserve"> </w:t>
      </w:r>
      <w:proofErr w:type="spellStart"/>
      <w:r w:rsidR="009548AA" w:rsidRPr="00012351">
        <w:rPr>
          <w:bCs/>
          <w:i/>
          <w:color w:val="0F1115"/>
        </w:rPr>
        <w:t>пользователя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282"/>
      </w:tblGrid>
      <w:tr w:rsidR="009548AA" w:rsidRPr="00012351" w:rsidTr="00A85748">
        <w:trPr>
          <w:tblHeader/>
        </w:trPr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Параметр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Значение</w:t>
            </w:r>
            <w:proofErr w:type="spellEnd"/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Уникальный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идентификатор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UC-6.2</w:t>
            </w:r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Автор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Святохо</w:t>
            </w:r>
            <w:proofErr w:type="spellEnd"/>
            <w:r w:rsidRPr="00012351">
              <w:t xml:space="preserve"> В.В.</w:t>
            </w:r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Название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Удаление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пользователя</w:t>
            </w:r>
            <w:proofErr w:type="spellEnd"/>
          </w:p>
        </w:tc>
      </w:tr>
      <w:tr w:rsidR="009548AA" w:rsidRPr="00CD6173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Краткое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описание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Администратор выполняет мягкое удаление пользователя.</w:t>
            </w:r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Действующие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лица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Администратор</w:t>
            </w:r>
            <w:proofErr w:type="spellEnd"/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Связанные</w:t>
            </w:r>
            <w:proofErr w:type="spellEnd"/>
            <w:r w:rsidRPr="00012351">
              <w:rPr>
                <w:bCs/>
              </w:rPr>
              <w:t xml:space="preserve"> ВИ</w:t>
            </w:r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r w:rsidRPr="00012351">
              <w:t>UC-5.1, UC-6.1</w:t>
            </w:r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Частота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использования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Низкая</w:t>
            </w:r>
            <w:proofErr w:type="spellEnd"/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Предварительные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Администратор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авторизован</w:t>
            </w:r>
            <w:proofErr w:type="spellEnd"/>
            <w:r w:rsidRPr="00012351">
              <w:t xml:space="preserve"> (UC-5.1).</w:t>
            </w:r>
          </w:p>
        </w:tc>
      </w:tr>
      <w:tr w:rsidR="009548AA" w:rsidRPr="00012351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Выходные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условия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t>Пользователь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помечен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как</w:t>
            </w:r>
            <w:proofErr w:type="spellEnd"/>
            <w:r w:rsidRPr="00012351">
              <w:t xml:space="preserve"> </w:t>
            </w:r>
            <w:proofErr w:type="spellStart"/>
            <w:r w:rsidRPr="00012351">
              <w:t>удалённый</w:t>
            </w:r>
            <w:proofErr w:type="spellEnd"/>
            <w:r w:rsidRPr="00012351">
              <w:t>.</w:t>
            </w:r>
          </w:p>
        </w:tc>
      </w:tr>
      <w:tr w:rsidR="009548AA" w:rsidRPr="00CD6173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Нормальный</w:t>
            </w:r>
            <w:proofErr w:type="spellEnd"/>
            <w:r w:rsidRPr="00012351">
              <w:rPr>
                <w:bCs/>
              </w:rPr>
              <w:t xml:space="preserve"> </w:t>
            </w:r>
            <w:proofErr w:type="spellStart"/>
            <w:r w:rsidRPr="00012351">
              <w:rPr>
                <w:bCs/>
              </w:rPr>
              <w:t>поток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1. Администратор переходит во вкладку «Роли».</w:t>
            </w:r>
            <w:r w:rsidRPr="00012351">
              <w:rPr>
                <w:lang w:val="ru-RU"/>
              </w:rPr>
              <w:br/>
              <w:t>2. Система выводит всех пользователей.</w:t>
            </w:r>
            <w:r w:rsidRPr="00012351">
              <w:rPr>
                <w:lang w:val="ru-RU"/>
              </w:rPr>
              <w:br/>
              <w:t>3. Администратор находит пользователя.</w:t>
            </w:r>
            <w:r w:rsidRPr="00012351">
              <w:rPr>
                <w:lang w:val="ru-RU"/>
              </w:rPr>
              <w:br/>
              <w:t>4. Нажимает «Удалить».</w:t>
            </w:r>
            <w:r w:rsidRPr="00012351">
              <w:rPr>
                <w:lang w:val="ru-RU"/>
              </w:rPr>
              <w:br/>
            </w:r>
            <w:r w:rsidRPr="00012351">
              <w:rPr>
                <w:lang w:val="ru-RU"/>
              </w:rPr>
              <w:lastRenderedPageBreak/>
              <w:t>5. Система выполняет мягкое удаление и помечает пользователя как удалённого.</w:t>
            </w:r>
          </w:p>
        </w:tc>
      </w:tr>
      <w:tr w:rsidR="009548AA" w:rsidRPr="00CD6173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lastRenderedPageBreak/>
              <w:t>Бизнес-правила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rPr>
                <w:lang w:val="ru-RU"/>
              </w:rPr>
              <w:t>Физическое удаление не выполняется; запись сохраняется для аудита.</w:t>
            </w:r>
          </w:p>
        </w:tc>
      </w:tr>
      <w:tr w:rsidR="009548AA" w:rsidRPr="00CD6173" w:rsidTr="00A85748">
        <w:tc>
          <w:tcPr>
            <w:tcW w:w="30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</w:pPr>
            <w:proofErr w:type="spellStart"/>
            <w:r w:rsidRPr="00012351">
              <w:rPr>
                <w:bCs/>
              </w:rPr>
              <w:t>Исключения</w:t>
            </w:r>
            <w:proofErr w:type="spellEnd"/>
          </w:p>
        </w:tc>
        <w:tc>
          <w:tcPr>
            <w:tcW w:w="62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48AA" w:rsidRPr="00012351" w:rsidRDefault="009548AA" w:rsidP="00A85748">
            <w:pPr>
              <w:spacing w:line="240" w:lineRule="auto"/>
              <w:rPr>
                <w:lang w:val="ru-RU"/>
              </w:rPr>
            </w:pPr>
            <w:r w:rsidRPr="00012351">
              <w:t>E</w:t>
            </w:r>
            <w:r w:rsidRPr="00012351">
              <w:rPr>
                <w:lang w:val="ru-RU"/>
              </w:rPr>
              <w:t>.1. Попытка удалить самого себя — запрещено.</w:t>
            </w:r>
          </w:p>
        </w:tc>
      </w:tr>
    </w:tbl>
    <w:p w:rsidR="009548AA" w:rsidRPr="009548AA" w:rsidRDefault="009548AA" w:rsidP="009548AA">
      <w:pPr>
        <w:spacing w:line="240" w:lineRule="auto"/>
        <w:rPr>
          <w:lang w:val="ru-RU"/>
        </w:rPr>
      </w:pPr>
    </w:p>
    <w:p w:rsidR="009548AA" w:rsidRDefault="009548AA" w:rsidP="0049531C">
      <w:pPr>
        <w:pStyle w:val="Paragraph2"/>
        <w:ind w:left="709"/>
        <w:rPr>
          <w:snapToGrid w:val="0"/>
          <w:lang w:val="ru-RU"/>
        </w:rPr>
      </w:pPr>
    </w:p>
    <w:sectPr w:rsidR="009548AA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3347" w:rsidRDefault="00563347">
      <w:r>
        <w:separator/>
      </w:r>
    </w:p>
  </w:endnote>
  <w:endnote w:type="continuationSeparator" w:id="0">
    <w:p w:rsidR="00563347" w:rsidRDefault="00563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13BB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603846" w:rsidP="0096789E">
          <w:pPr>
            <w:jc w:val="center"/>
            <w:rPr>
              <w:lang w:val="ru-RU"/>
            </w:rPr>
          </w:pPr>
          <w:r>
            <w:rPr>
              <w:lang w:val="ru-RU"/>
            </w:rPr>
            <w:t>ЛЭТИ</w:t>
          </w:r>
          <w:r w:rsidR="00E13BB1">
            <w:rPr>
              <w:lang w:val="ru-RU"/>
            </w:rPr>
            <w:t>,</w:t>
          </w:r>
          <w:r w:rsidR="00E13BB1">
            <w:t xml:space="preserve"> </w:t>
          </w:r>
          <w:r w:rsidR="00E13BB1">
            <w:rPr>
              <w:lang w:val="ru-RU"/>
            </w:rPr>
            <w:t>20</w:t>
          </w:r>
          <w:r w:rsidR="005E2589">
            <w:rPr>
              <w:lang w:val="ru-RU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C73451">
            <w:rPr>
              <w:rStyle w:val="a9"/>
              <w:noProof/>
            </w:rPr>
            <w:t>22</w:t>
          </w:r>
          <w:r>
            <w:rPr>
              <w:rStyle w:val="a9"/>
            </w:rPr>
            <w:fldChar w:fldCharType="end"/>
          </w:r>
        </w:p>
      </w:tc>
    </w:tr>
  </w:tbl>
  <w:p w:rsidR="00E13BB1" w:rsidRDefault="00E13BB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3347" w:rsidRDefault="00563347">
      <w:r>
        <w:separator/>
      </w:r>
    </w:p>
  </w:footnote>
  <w:footnote w:type="continuationSeparator" w:id="0">
    <w:p w:rsidR="00563347" w:rsidRDefault="005633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BB1" w:rsidRDefault="00E13BB1">
    <w:pPr>
      <w:rPr>
        <w:sz w:val="24"/>
      </w:rPr>
    </w:pPr>
  </w:p>
  <w:p w:rsidR="00E13BB1" w:rsidRDefault="00E13BB1">
    <w:pPr>
      <w:pBdr>
        <w:top w:val="single" w:sz="6" w:space="1" w:color="auto"/>
      </w:pBdr>
      <w:rPr>
        <w:sz w:val="24"/>
      </w:rPr>
    </w:pPr>
  </w:p>
  <w:p w:rsidR="00E13BB1" w:rsidRPr="00166909" w:rsidRDefault="00166909">
    <w:pPr>
      <w:pBdr>
        <w:bottom w:val="single" w:sz="6" w:space="1" w:color="auto"/>
      </w:pBdr>
      <w:jc w:val="right"/>
      <w:rPr>
        <w:sz w:val="28"/>
        <w:szCs w:val="28"/>
        <w:lang w:val="ru-RU"/>
      </w:rPr>
    </w:pPr>
    <w:r>
      <w:rPr>
        <w:sz w:val="28"/>
        <w:szCs w:val="28"/>
        <w:lang w:val="ru-RU"/>
      </w:rPr>
      <w:t>03-</w:t>
    </w:r>
    <w:r w:rsidRPr="00166909">
      <w:rPr>
        <w:sz w:val="28"/>
        <w:szCs w:val="28"/>
        <w:lang w:val="ru-RU"/>
      </w:rPr>
      <w:t xml:space="preserve">Search </w:t>
    </w:r>
    <w:proofErr w:type="spellStart"/>
    <w:r w:rsidRPr="00166909">
      <w:rPr>
        <w:sz w:val="28"/>
        <w:szCs w:val="28"/>
        <w:lang w:val="ru-RU"/>
      </w:rPr>
      <w:t>for</w:t>
    </w:r>
    <w:proofErr w:type="spellEnd"/>
    <w:r w:rsidRPr="00166909">
      <w:rPr>
        <w:sz w:val="28"/>
        <w:szCs w:val="28"/>
        <w:lang w:val="ru-RU"/>
      </w:rPr>
      <w:t xml:space="preserve"> </w:t>
    </w:r>
    <w:proofErr w:type="spellStart"/>
    <w:r w:rsidRPr="00166909">
      <w:rPr>
        <w:sz w:val="28"/>
        <w:szCs w:val="28"/>
        <w:lang w:val="ru-RU"/>
      </w:rPr>
      <w:t>actors</w:t>
    </w:r>
    <w:proofErr w:type="spellEnd"/>
  </w:p>
  <w:p w:rsidR="00E13BB1" w:rsidRDefault="00E13BB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13BB1">
      <w:tc>
        <w:tcPr>
          <w:tcW w:w="6379" w:type="dxa"/>
        </w:tcPr>
        <w:p w:rsidR="00E13BB1" w:rsidRPr="00AA7135" w:rsidRDefault="00A51BE1">
          <w:pPr>
            <w:rPr>
              <w:lang w:val="ru-RU"/>
            </w:rPr>
          </w:pPr>
          <w:r w:rsidRPr="00A51BE1">
            <w:rPr>
              <w:lang w:val="ru-RU"/>
            </w:rPr>
            <w:t>Сайт для решения задач на программирование</w:t>
          </w:r>
        </w:p>
      </w:tc>
      <w:tc>
        <w:tcPr>
          <w:tcW w:w="3179" w:type="dxa"/>
        </w:tcPr>
        <w:p w:rsidR="00E13BB1" w:rsidRDefault="00E13BB1">
          <w:pPr>
            <w:tabs>
              <w:tab w:val="left" w:pos="1135"/>
            </w:tabs>
            <w:spacing w:before="40"/>
            <w:ind w:right="68"/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Версия:   </w:t>
          </w:r>
          <w:proofErr w:type="gramEnd"/>
          <w:r>
            <w:rPr>
              <w:lang w:val="ru-RU"/>
            </w:rPr>
            <w:t xml:space="preserve">        &lt;1.0&gt;</w:t>
          </w:r>
        </w:p>
      </w:tc>
    </w:tr>
    <w:tr w:rsidR="00E13BB1">
      <w:tc>
        <w:tcPr>
          <w:tcW w:w="6379" w:type="dxa"/>
        </w:tcPr>
        <w:p w:rsidR="00E13BB1" w:rsidRPr="006C7A62" w:rsidRDefault="006C7A62">
          <w:pPr>
            <w:rPr>
              <w:lang w:val="ru-RU"/>
            </w:rPr>
          </w:pPr>
          <w:r>
            <w:rPr>
              <w:lang w:val="ru-RU"/>
            </w:rPr>
            <w:t>Спецификация требований</w:t>
          </w:r>
        </w:p>
      </w:tc>
      <w:tc>
        <w:tcPr>
          <w:tcW w:w="3179" w:type="dxa"/>
        </w:tcPr>
        <w:p w:rsidR="00E13BB1" w:rsidRDefault="00AA7135" w:rsidP="00603846">
          <w:pPr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Дата:  </w:t>
          </w:r>
          <w:r w:rsidR="00D86E28">
            <w:rPr>
              <w:lang w:val="ru-RU"/>
            </w:rPr>
            <w:t>14</w:t>
          </w:r>
          <w:proofErr w:type="gramEnd"/>
          <w:r>
            <w:rPr>
              <w:lang w:val="ru-RU"/>
            </w:rPr>
            <w:t>/</w:t>
          </w:r>
          <w:proofErr w:type="spellStart"/>
          <w:r w:rsidR="00166909">
            <w:rPr>
              <w:lang w:val="ru-RU"/>
            </w:rPr>
            <w:t>окт</w:t>
          </w:r>
          <w:proofErr w:type="spellEnd"/>
          <w:r w:rsidR="00E13BB1">
            <w:rPr>
              <w:lang w:val="ru-RU"/>
            </w:rPr>
            <w:t>/</w:t>
          </w:r>
          <w:r w:rsidR="005E2589">
            <w:rPr>
              <w:lang w:val="ru-RU"/>
            </w:rPr>
            <w:t>2026</w:t>
          </w:r>
        </w:p>
      </w:tc>
    </w:tr>
    <w:tr w:rsidR="00E13BB1">
      <w:tc>
        <w:tcPr>
          <w:tcW w:w="9558" w:type="dxa"/>
          <w:gridSpan w:val="2"/>
        </w:tcPr>
        <w:p w:rsidR="00E13BB1" w:rsidRDefault="00E13BB1">
          <w:pPr>
            <w:rPr>
              <w:lang w:val="ru-RU"/>
            </w:rPr>
          </w:pPr>
        </w:p>
      </w:tc>
    </w:tr>
  </w:tbl>
  <w:p w:rsidR="00E13BB1" w:rsidRDefault="00E13BB1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893D66"/>
    <w:multiLevelType w:val="hybridMultilevel"/>
    <w:tmpl w:val="5C8AB45C"/>
    <w:lvl w:ilvl="0" w:tplc="5DD08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15697"/>
    <w:multiLevelType w:val="hybridMultilevel"/>
    <w:tmpl w:val="9CB42C70"/>
    <w:lvl w:ilvl="0" w:tplc="61822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73676"/>
    <w:multiLevelType w:val="hybridMultilevel"/>
    <w:tmpl w:val="75AE0234"/>
    <w:lvl w:ilvl="0" w:tplc="8B6658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E0039"/>
    <w:multiLevelType w:val="hybridMultilevel"/>
    <w:tmpl w:val="6ED0BDC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5190D"/>
    <w:multiLevelType w:val="multilevel"/>
    <w:tmpl w:val="9F9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B3692"/>
    <w:multiLevelType w:val="singleLevel"/>
    <w:tmpl w:val="EDC40EC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9" w15:restartNumberingAfterBreak="0">
    <w:nsid w:val="3B310D43"/>
    <w:multiLevelType w:val="multilevel"/>
    <w:tmpl w:val="EADA53B8"/>
    <w:lvl w:ilvl="0">
      <w:start w:val="6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ascii="Arial" w:hAnsi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Arial" w:hAnsi="Arial" w:hint="default"/>
        <w:b/>
      </w:rPr>
    </w:lvl>
  </w:abstractNum>
  <w:abstractNum w:abstractNumId="10" w15:restartNumberingAfterBreak="0">
    <w:nsid w:val="47D031A0"/>
    <w:multiLevelType w:val="hybridMultilevel"/>
    <w:tmpl w:val="53E012BA"/>
    <w:lvl w:ilvl="0" w:tplc="88E65B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F02183"/>
    <w:multiLevelType w:val="singleLevel"/>
    <w:tmpl w:val="787A72F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1963F9C"/>
    <w:multiLevelType w:val="hybridMultilevel"/>
    <w:tmpl w:val="F340959C"/>
    <w:lvl w:ilvl="0" w:tplc="E50A66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F67E0"/>
    <w:multiLevelType w:val="hybridMultilevel"/>
    <w:tmpl w:val="6F987FA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BF3601"/>
    <w:multiLevelType w:val="singleLevel"/>
    <w:tmpl w:val="A58EB0A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1B02F12"/>
    <w:multiLevelType w:val="hybridMultilevel"/>
    <w:tmpl w:val="108A0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5E14E3"/>
    <w:multiLevelType w:val="hybridMultilevel"/>
    <w:tmpl w:val="668A501C"/>
    <w:lvl w:ilvl="0" w:tplc="56C2EC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3D45C3"/>
    <w:multiLevelType w:val="hybridMultilevel"/>
    <w:tmpl w:val="4C62B116"/>
    <w:lvl w:ilvl="0" w:tplc="F3CC7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E54E3"/>
    <w:multiLevelType w:val="singleLevel"/>
    <w:tmpl w:val="AEAED45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4"/>
  </w:num>
  <w:num w:numId="4">
    <w:abstractNumId w:val="18"/>
  </w:num>
  <w:num w:numId="5">
    <w:abstractNumId w:val="11"/>
  </w:num>
  <w:num w:numId="6">
    <w:abstractNumId w:val="7"/>
  </w:num>
  <w:num w:numId="7">
    <w:abstractNumId w:val="8"/>
  </w:num>
  <w:num w:numId="8">
    <w:abstractNumId w:val="9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13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8"/>
  </w:num>
  <w:num w:numId="33">
    <w:abstractNumId w:val="8"/>
  </w:num>
  <w:num w:numId="34">
    <w:abstractNumId w:val="0"/>
  </w:num>
  <w:num w:numId="35">
    <w:abstractNumId w:val="6"/>
  </w:num>
  <w:num w:numId="36">
    <w:abstractNumId w:val="5"/>
  </w:num>
  <w:num w:numId="37">
    <w:abstractNumId w:val="10"/>
  </w:num>
  <w:num w:numId="38">
    <w:abstractNumId w:val="17"/>
  </w:num>
  <w:num w:numId="39">
    <w:abstractNumId w:val="4"/>
  </w:num>
  <w:num w:numId="40">
    <w:abstractNumId w:val="3"/>
  </w:num>
  <w:num w:numId="41">
    <w:abstractNumId w:val="2"/>
  </w:num>
  <w:num w:numId="42">
    <w:abstractNumId w:val="12"/>
  </w:num>
  <w:num w:numId="43">
    <w:abstractNumId w:val="16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9E"/>
    <w:rsid w:val="00014CBC"/>
    <w:rsid w:val="00024D26"/>
    <w:rsid w:val="0005295B"/>
    <w:rsid w:val="00097E85"/>
    <w:rsid w:val="000A10A8"/>
    <w:rsid w:val="000A2784"/>
    <w:rsid w:val="000B162B"/>
    <w:rsid w:val="000E0887"/>
    <w:rsid w:val="000E1ECB"/>
    <w:rsid w:val="00163935"/>
    <w:rsid w:val="00166909"/>
    <w:rsid w:val="001747D6"/>
    <w:rsid w:val="001B31B1"/>
    <w:rsid w:val="001B58D8"/>
    <w:rsid w:val="001E02BB"/>
    <w:rsid w:val="001E12EE"/>
    <w:rsid w:val="0020256E"/>
    <w:rsid w:val="00217558"/>
    <w:rsid w:val="0022558F"/>
    <w:rsid w:val="00266103"/>
    <w:rsid w:val="00287565"/>
    <w:rsid w:val="00293ABA"/>
    <w:rsid w:val="002A0A4A"/>
    <w:rsid w:val="002E4465"/>
    <w:rsid w:val="00301DB2"/>
    <w:rsid w:val="003079E7"/>
    <w:rsid w:val="00312CB0"/>
    <w:rsid w:val="0031430E"/>
    <w:rsid w:val="003248BC"/>
    <w:rsid w:val="00335F5B"/>
    <w:rsid w:val="0034664C"/>
    <w:rsid w:val="003976C7"/>
    <w:rsid w:val="003A17B7"/>
    <w:rsid w:val="003D6F2E"/>
    <w:rsid w:val="003E0546"/>
    <w:rsid w:val="00401857"/>
    <w:rsid w:val="00413B73"/>
    <w:rsid w:val="0045275A"/>
    <w:rsid w:val="004761FF"/>
    <w:rsid w:val="00484E63"/>
    <w:rsid w:val="0049531C"/>
    <w:rsid w:val="004A4EB0"/>
    <w:rsid w:val="004A7CD4"/>
    <w:rsid w:val="004D6A48"/>
    <w:rsid w:val="004F40A1"/>
    <w:rsid w:val="00545671"/>
    <w:rsid w:val="00563347"/>
    <w:rsid w:val="0059747F"/>
    <w:rsid w:val="005A3A30"/>
    <w:rsid w:val="005C1713"/>
    <w:rsid w:val="005E2589"/>
    <w:rsid w:val="005E79D7"/>
    <w:rsid w:val="0060209B"/>
    <w:rsid w:val="00603846"/>
    <w:rsid w:val="006276B2"/>
    <w:rsid w:val="00630205"/>
    <w:rsid w:val="00696102"/>
    <w:rsid w:val="00697B76"/>
    <w:rsid w:val="006A498E"/>
    <w:rsid w:val="006B0F81"/>
    <w:rsid w:val="006B2F72"/>
    <w:rsid w:val="006C7A62"/>
    <w:rsid w:val="006D206E"/>
    <w:rsid w:val="006E24DF"/>
    <w:rsid w:val="006E7F88"/>
    <w:rsid w:val="00735AD6"/>
    <w:rsid w:val="00760812"/>
    <w:rsid w:val="00771162"/>
    <w:rsid w:val="007858EC"/>
    <w:rsid w:val="007A263F"/>
    <w:rsid w:val="007C512E"/>
    <w:rsid w:val="00832AEC"/>
    <w:rsid w:val="008359B5"/>
    <w:rsid w:val="00846138"/>
    <w:rsid w:val="0089614E"/>
    <w:rsid w:val="008B3F1F"/>
    <w:rsid w:val="008F7A71"/>
    <w:rsid w:val="00904E88"/>
    <w:rsid w:val="009229CA"/>
    <w:rsid w:val="00945460"/>
    <w:rsid w:val="00952BE6"/>
    <w:rsid w:val="009548AA"/>
    <w:rsid w:val="0096789E"/>
    <w:rsid w:val="009A28E5"/>
    <w:rsid w:val="009D2757"/>
    <w:rsid w:val="00A10B03"/>
    <w:rsid w:val="00A201EE"/>
    <w:rsid w:val="00A407B6"/>
    <w:rsid w:val="00A43E68"/>
    <w:rsid w:val="00A51BE1"/>
    <w:rsid w:val="00AA7135"/>
    <w:rsid w:val="00AD1C64"/>
    <w:rsid w:val="00AF3EBB"/>
    <w:rsid w:val="00B14FF4"/>
    <w:rsid w:val="00B2525E"/>
    <w:rsid w:val="00B26D2C"/>
    <w:rsid w:val="00B368F6"/>
    <w:rsid w:val="00B65EB5"/>
    <w:rsid w:val="00B66601"/>
    <w:rsid w:val="00B72315"/>
    <w:rsid w:val="00BA188F"/>
    <w:rsid w:val="00BA6AB0"/>
    <w:rsid w:val="00BC2FDB"/>
    <w:rsid w:val="00BD72AF"/>
    <w:rsid w:val="00C16993"/>
    <w:rsid w:val="00C16ED4"/>
    <w:rsid w:val="00C174E0"/>
    <w:rsid w:val="00C73451"/>
    <w:rsid w:val="00C8215F"/>
    <w:rsid w:val="00C972D9"/>
    <w:rsid w:val="00CC6CF4"/>
    <w:rsid w:val="00CD6173"/>
    <w:rsid w:val="00D17179"/>
    <w:rsid w:val="00D6504C"/>
    <w:rsid w:val="00D836A6"/>
    <w:rsid w:val="00D84446"/>
    <w:rsid w:val="00D86E28"/>
    <w:rsid w:val="00D86F18"/>
    <w:rsid w:val="00D87B95"/>
    <w:rsid w:val="00DA26CC"/>
    <w:rsid w:val="00DD7280"/>
    <w:rsid w:val="00DD7B0F"/>
    <w:rsid w:val="00DF2B9B"/>
    <w:rsid w:val="00DF4E5A"/>
    <w:rsid w:val="00DF5D60"/>
    <w:rsid w:val="00E0275C"/>
    <w:rsid w:val="00E12C8E"/>
    <w:rsid w:val="00E1378E"/>
    <w:rsid w:val="00E13BB1"/>
    <w:rsid w:val="00EA326E"/>
    <w:rsid w:val="00EC1163"/>
    <w:rsid w:val="00F15930"/>
    <w:rsid w:val="00F53E5A"/>
    <w:rsid w:val="00F67EF9"/>
    <w:rsid w:val="00F8667C"/>
    <w:rsid w:val="00F91FD5"/>
    <w:rsid w:val="00FB7F0E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EE10E1-B944-4948-AA62-42B2CD81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semiHidden/>
    <w:pPr>
      <w:ind w:left="900" w:hanging="900"/>
    </w:pPr>
  </w:style>
  <w:style w:type="paragraph" w:styleId="10">
    <w:name w:val="toc 1"/>
    <w:basedOn w:val="a0"/>
    <w:next w:val="a0"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8">
    <w:name w:val="footer"/>
    <w:basedOn w:val="a0"/>
    <w:semiHidden/>
    <w:pPr>
      <w:tabs>
        <w:tab w:val="center" w:pos="4320"/>
        <w:tab w:val="right" w:pos="8640"/>
      </w:tabs>
    </w:pPr>
  </w:style>
  <w:style w:type="character" w:styleId="a9">
    <w:name w:val="page number"/>
    <w:basedOn w:val="a1"/>
    <w:semiHidden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semiHidden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11">
    <w:name w:val="Схема документа1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21">
    <w:name w:val="Основной текст 21"/>
    <w:basedOn w:val="a0"/>
    <w:rPr>
      <w:i/>
      <w:color w:val="0000FF"/>
    </w:rPr>
  </w:style>
  <w:style w:type="paragraph" w:customStyle="1" w:styleId="22">
    <w:name w:val="Основной текст 2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12">
    <w:name w:val="Гиперссылка1"/>
    <w:rPr>
      <w:color w:val="0000FF"/>
      <w:u w:val="single"/>
    </w:rPr>
  </w:style>
  <w:style w:type="paragraph" w:styleId="a">
    <w:name w:val="List"/>
    <w:basedOn w:val="a0"/>
    <w:semiHidden/>
    <w:pPr>
      <w:numPr>
        <w:numId w:val="7"/>
      </w:numPr>
    </w:pPr>
  </w:style>
  <w:style w:type="character" w:styleId="ad">
    <w:name w:val="Hyperlink"/>
    <w:semiHidden/>
    <w:rPr>
      <w:color w:val="0000FF"/>
      <w:u w:val="single"/>
    </w:rPr>
  </w:style>
  <w:style w:type="character" w:styleId="ae">
    <w:name w:val="FollowedHyperlink"/>
    <w:semiHidden/>
    <w:rPr>
      <w:color w:val="800080"/>
      <w:u w:val="single"/>
    </w:rPr>
  </w:style>
  <w:style w:type="paragraph" w:customStyle="1" w:styleId="para">
    <w:name w:val="para"/>
    <w:basedOn w:val="a0"/>
    <w:rsid w:val="0005295B"/>
    <w:pPr>
      <w:widowControl/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customStyle="1" w:styleId="apple-converted-space">
    <w:name w:val="apple-converted-space"/>
    <w:rsid w:val="0005295B"/>
  </w:style>
  <w:style w:type="paragraph" w:styleId="af">
    <w:name w:val="List Paragraph"/>
    <w:basedOn w:val="a0"/>
    <w:uiPriority w:val="34"/>
    <w:qFormat/>
    <w:rsid w:val="00D87B95"/>
    <w:pPr>
      <w:ind w:left="720"/>
      <w:contextualSpacing/>
    </w:pPr>
  </w:style>
  <w:style w:type="table" w:styleId="af0">
    <w:name w:val="Table Grid"/>
    <w:basedOn w:val="a2"/>
    <w:uiPriority w:val="59"/>
    <w:rsid w:val="00E02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401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5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4F2DA3-5612-4C81-AB5F-8FB5FE2F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TotalTime>273</TotalTime>
  <Pages>22</Pages>
  <Words>3318</Words>
  <Characters>18914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Видение</vt:lpstr>
    </vt:vector>
  </TitlesOfParts>
  <Company>diakov.net</Company>
  <LinksUpToDate>false</LinksUpToDate>
  <CharactersWithSpaces>22188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Система диспетчеризации типографии</dc:subject>
  <dc:creator>ayacik</dc:creator>
  <cp:keywords/>
  <dc:description/>
  <cp:lastModifiedBy>mazer300</cp:lastModifiedBy>
  <cp:revision>80</cp:revision>
  <cp:lastPrinted>2000-05-09T15:23:00Z</cp:lastPrinted>
  <dcterms:created xsi:type="dcterms:W3CDTF">2026-09-14T16:30:00Z</dcterms:created>
  <dcterms:modified xsi:type="dcterms:W3CDTF">2026-10-19T15:49:00Z</dcterms:modified>
</cp:coreProperties>
</file>